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15D76" w14:textId="7F22E9D4" w:rsidR="00C6554A" w:rsidRPr="008B5277" w:rsidRDefault="004C3768" w:rsidP="004C3768">
      <w:pPr>
        <w:pStyle w:val="Photo"/>
      </w:pPr>
      <w:bookmarkStart w:id="0" w:name="_Toc321147149"/>
      <w:bookmarkStart w:id="1" w:name="_Toc318188227"/>
      <w:bookmarkStart w:id="2" w:name="_Toc318188327"/>
      <w:bookmarkStart w:id="3" w:name="_Toc318189312"/>
      <w:bookmarkStart w:id="4" w:name="_Toc321147011"/>
      <w:r>
        <w:rPr>
          <w:noProof/>
          <w:lang w:val="el-GR" w:eastAsia="el-GR"/>
        </w:rPr>
        <w:drawing>
          <wp:inline distT="0" distB="0" distL="0" distR="0" wp14:anchorId="7971669E" wp14:editId="0000FD68">
            <wp:extent cx="5364480" cy="5286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in-lukasik-733561-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4480" cy="5286375"/>
                    </a:xfrm>
                    <a:prstGeom prst="rect">
                      <a:avLst/>
                    </a:prstGeom>
                  </pic:spPr>
                </pic:pic>
              </a:graphicData>
            </a:graphic>
          </wp:inline>
        </w:drawing>
      </w:r>
    </w:p>
    <w:bookmarkEnd w:id="0"/>
    <w:bookmarkEnd w:id="1"/>
    <w:bookmarkEnd w:id="2"/>
    <w:bookmarkEnd w:id="3"/>
    <w:bookmarkEnd w:id="4"/>
    <w:p w14:paraId="4BAFDAD4" w14:textId="47238882" w:rsidR="004C3768" w:rsidRPr="004C3768" w:rsidRDefault="004C3768" w:rsidP="004C3768">
      <w:pPr>
        <w:pStyle w:val="a5"/>
        <w:spacing w:before="20"/>
        <w:rPr>
          <w:sz w:val="14"/>
          <w:szCs w:val="14"/>
        </w:rPr>
      </w:pPr>
      <w:r w:rsidRPr="004C3768">
        <w:rPr>
          <w:rFonts w:ascii="Helvetica" w:hAnsi="Helvetica" w:cs="Helvetica"/>
          <w:color w:val="111111"/>
          <w:sz w:val="14"/>
          <w:szCs w:val="14"/>
          <w:shd w:val="clear" w:color="auto" w:fill="F5F5F5"/>
        </w:rPr>
        <w:t>Photo by </w:t>
      </w:r>
      <w:hyperlink r:id="rId8" w:history="1">
        <w:r w:rsidRPr="004C3768">
          <w:rPr>
            <w:rStyle w:val="-0"/>
            <w:rFonts w:ascii="Helvetica" w:hAnsi="Helvetica" w:cs="Helvetica"/>
            <w:color w:val="999999"/>
            <w:sz w:val="14"/>
            <w:szCs w:val="14"/>
            <w:shd w:val="clear" w:color="auto" w:fill="F5F5F5"/>
          </w:rPr>
          <w:t>Marcin Lukasik</w:t>
        </w:r>
      </w:hyperlink>
      <w:r w:rsidRPr="004C3768">
        <w:rPr>
          <w:rFonts w:ascii="Helvetica" w:hAnsi="Helvetica" w:cs="Helvetica"/>
          <w:color w:val="111111"/>
          <w:sz w:val="14"/>
          <w:szCs w:val="14"/>
          <w:shd w:val="clear" w:color="auto" w:fill="F5F5F5"/>
        </w:rPr>
        <w:t> on </w:t>
      </w:r>
      <w:hyperlink r:id="rId9" w:history="1">
        <w:r w:rsidRPr="004C3768">
          <w:rPr>
            <w:rStyle w:val="-0"/>
            <w:rFonts w:ascii="Helvetica" w:hAnsi="Helvetica" w:cs="Helvetica"/>
            <w:color w:val="999999"/>
            <w:sz w:val="14"/>
            <w:szCs w:val="14"/>
            <w:shd w:val="clear" w:color="auto" w:fill="F5F5F5"/>
          </w:rPr>
          <w:t>Unsplash</w:t>
        </w:r>
      </w:hyperlink>
    </w:p>
    <w:p w14:paraId="3938B559" w14:textId="77777777" w:rsidR="004C3768" w:rsidRPr="004C3768" w:rsidRDefault="004C3768" w:rsidP="00C6554A">
      <w:pPr>
        <w:pStyle w:val="a5"/>
        <w:rPr>
          <w:sz w:val="36"/>
          <w:szCs w:val="36"/>
        </w:rPr>
      </w:pPr>
    </w:p>
    <w:p w14:paraId="049B5562" w14:textId="3015B43A" w:rsidR="00C6554A" w:rsidRPr="004C3768" w:rsidRDefault="00F63B97" w:rsidP="00C6554A">
      <w:pPr>
        <w:pStyle w:val="a5"/>
        <w:rPr>
          <w:sz w:val="36"/>
          <w:szCs w:val="36"/>
          <w:lang w:val="el-GR"/>
        </w:rPr>
      </w:pPr>
      <w:r w:rsidRPr="004C3768">
        <w:rPr>
          <w:sz w:val="36"/>
          <w:szCs w:val="36"/>
          <w:lang w:val="el-GR"/>
        </w:rPr>
        <w:t>Ενδιάμεση Παράδοση</w:t>
      </w:r>
    </w:p>
    <w:p w14:paraId="6D97A0C1" w14:textId="292D9DFF" w:rsidR="00F63B97" w:rsidRPr="004C3768" w:rsidRDefault="00F63B97" w:rsidP="00C6554A">
      <w:pPr>
        <w:pStyle w:val="a5"/>
        <w:rPr>
          <w:sz w:val="36"/>
          <w:szCs w:val="36"/>
          <w:lang w:val="el-GR"/>
        </w:rPr>
      </w:pPr>
      <w:r w:rsidRPr="004C3768">
        <w:rPr>
          <w:sz w:val="36"/>
          <w:szCs w:val="36"/>
          <w:lang w:val="el-GR"/>
        </w:rPr>
        <w:t xml:space="preserve">Για το Μ102 </w:t>
      </w:r>
    </w:p>
    <w:p w14:paraId="56130505" w14:textId="77777777" w:rsidR="006571FE" w:rsidRPr="00F63B97" w:rsidRDefault="006571FE" w:rsidP="00C6554A">
      <w:pPr>
        <w:pStyle w:val="a5"/>
        <w:rPr>
          <w:lang w:val="el-GR"/>
        </w:rPr>
      </w:pPr>
    </w:p>
    <w:p w14:paraId="56273816" w14:textId="4704958E" w:rsidR="00C6554A" w:rsidRPr="00F63B97" w:rsidRDefault="00F63B97" w:rsidP="00F63B97">
      <w:pPr>
        <w:pStyle w:val="a6"/>
        <w:spacing w:line="276" w:lineRule="auto"/>
        <w:rPr>
          <w:lang w:val="el-GR"/>
        </w:rPr>
      </w:pPr>
      <w:r>
        <w:rPr>
          <w:lang w:val="el-GR"/>
        </w:rPr>
        <w:t xml:space="preserve">Διαδικτυακή εφαρμογη με την χρηση του </w:t>
      </w:r>
      <w:r>
        <w:t>Omdb</w:t>
      </w:r>
      <w:r w:rsidRPr="00F63B97">
        <w:rPr>
          <w:lang w:val="el-GR"/>
        </w:rPr>
        <w:t xml:space="preserve"> </w:t>
      </w:r>
      <w:r>
        <w:t>api</w:t>
      </w:r>
    </w:p>
    <w:p w14:paraId="48F1059E" w14:textId="6F093053" w:rsidR="00F63B97" w:rsidRDefault="00F63B97" w:rsidP="00F63B97">
      <w:pPr>
        <w:pStyle w:val="ContactInfo"/>
        <w:spacing w:line="276" w:lineRule="auto"/>
        <w:rPr>
          <w:lang w:val="el-GR"/>
        </w:rPr>
      </w:pPr>
      <w:r w:rsidRPr="00F63B97">
        <w:rPr>
          <w:color w:val="007DEB" w:themeColor="background2" w:themeShade="80"/>
          <w:lang w:val="el-GR"/>
        </w:rPr>
        <w:t>ΒΟΖΙΝΗΣ ΕΥΑΓΓΕΛΟΣ, ΣΤΑΥΡΟΥ ΙΩΑΚΕΙΜ, ΧΑΤΖΗΜΑΓΚΑΣ ΧΡΥΣΟΒΑΛΑΝΤΗΣ ΧΕ</w:t>
      </w:r>
      <w:r w:rsidR="00BB714A">
        <w:rPr>
          <w:color w:val="007DEB" w:themeColor="background2" w:themeShade="80"/>
        </w:rPr>
        <w:t>I</w:t>
      </w:r>
      <w:r w:rsidRPr="00F63B97">
        <w:rPr>
          <w:color w:val="007DEB" w:themeColor="background2" w:themeShade="80"/>
          <w:lang w:val="el-GR"/>
        </w:rPr>
        <w:t>ΤΑΣ ΧΡΗΣΤΟΣ</w:t>
      </w:r>
      <w:r w:rsidR="00C6554A" w:rsidRPr="00F63B97">
        <w:rPr>
          <w:color w:val="007DEB" w:themeColor="background2" w:themeShade="80"/>
          <w:lang w:val="el-GR"/>
        </w:rPr>
        <w:t xml:space="preserve"> </w:t>
      </w:r>
    </w:p>
    <w:p w14:paraId="70E17C04" w14:textId="77777777" w:rsidR="00F63B97" w:rsidRDefault="00C6554A" w:rsidP="00F63B97">
      <w:pPr>
        <w:pStyle w:val="ContactInfo"/>
        <w:spacing w:line="276" w:lineRule="auto"/>
        <w:rPr>
          <w:lang w:val="el-GR"/>
        </w:rPr>
      </w:pPr>
      <w:r w:rsidRPr="00F63B97">
        <w:rPr>
          <w:lang w:val="el-GR"/>
        </w:rPr>
        <w:t xml:space="preserve"> </w:t>
      </w:r>
      <w:r w:rsidR="00F63B97">
        <w:rPr>
          <w:lang w:val="el-GR"/>
        </w:rPr>
        <w:t>ΜΗΧΑΝΙΚΗ ΛΟΓΙΣΜΙΚΟΥ ΓΙΑ ΔΙΑΔΙΚΤΥΑΚΕΣ ΕΦΑΡΜΟΓΕΣ</w:t>
      </w:r>
      <w:r w:rsidRPr="00F63B97">
        <w:rPr>
          <w:lang w:val="el-GR"/>
        </w:rPr>
        <w:t xml:space="preserve"> </w:t>
      </w:r>
    </w:p>
    <w:p w14:paraId="399F99A1" w14:textId="5480EBC3" w:rsidR="00C6554A" w:rsidRPr="00F63B97" w:rsidRDefault="00C6554A" w:rsidP="00F63B97">
      <w:pPr>
        <w:pStyle w:val="ContactInfo"/>
        <w:spacing w:line="276" w:lineRule="auto"/>
        <w:rPr>
          <w:b/>
          <w:lang w:val="el-GR"/>
        </w:rPr>
      </w:pPr>
      <w:r w:rsidRPr="00F63B97">
        <w:rPr>
          <w:lang w:val="el-GR"/>
        </w:rPr>
        <w:t xml:space="preserve"> </w:t>
      </w:r>
      <w:r w:rsidR="00F63B97" w:rsidRPr="00F63B97">
        <w:rPr>
          <w:b/>
          <w:lang w:val="el-GR"/>
        </w:rPr>
        <w:t>5/12/2018</w:t>
      </w:r>
      <w:r w:rsidRPr="00F63B97">
        <w:rPr>
          <w:b/>
          <w:lang w:val="el-GR"/>
        </w:rPr>
        <w:br w:type="page"/>
      </w:r>
    </w:p>
    <w:p w14:paraId="3AD59612" w14:textId="45536A6C" w:rsidR="00C6554A" w:rsidRPr="009176C8" w:rsidRDefault="009176C8" w:rsidP="00C6554A">
      <w:pPr>
        <w:pStyle w:val="1"/>
        <w:rPr>
          <w:lang w:val="el-GR"/>
        </w:rPr>
      </w:pPr>
      <w:r>
        <w:rPr>
          <w:lang w:val="el-GR"/>
        </w:rPr>
        <w:lastRenderedPageBreak/>
        <w:t xml:space="preserve">Εισαγωγή </w:t>
      </w:r>
    </w:p>
    <w:p w14:paraId="5D5EDB59" w14:textId="681E5E3C" w:rsidR="00C6554A" w:rsidRDefault="009176C8" w:rsidP="009176C8">
      <w:pPr>
        <w:pStyle w:val="a0"/>
        <w:numPr>
          <w:ilvl w:val="0"/>
          <w:numId w:val="0"/>
        </w:numPr>
        <w:rPr>
          <w:lang w:val="el-GR"/>
        </w:rPr>
      </w:pPr>
      <w:r>
        <w:rPr>
          <w:lang w:val="el-GR"/>
        </w:rPr>
        <w:t xml:space="preserve">Η έργασια αυτή έχει ως σκοπό την υλοποίηση μιας διαδικτύακης εφαρμογής η οποία θα εκμεταλευτεί την διεπαφή προγραμματισμού εφαρμογών </w:t>
      </w:r>
      <w:r>
        <w:t>OMDB</w:t>
      </w:r>
      <w:r w:rsidRPr="009176C8">
        <w:rPr>
          <w:lang w:val="el-GR"/>
        </w:rPr>
        <w:t xml:space="preserve"> </w:t>
      </w:r>
      <w:r>
        <w:t>API</w:t>
      </w:r>
      <w:r>
        <w:rPr>
          <w:lang w:val="el-GR"/>
        </w:rPr>
        <w:t xml:space="preserve">. Σκόπος της εφαρμογής θα είναι η </w:t>
      </w:r>
      <w:r w:rsidR="00000B10">
        <w:rPr>
          <w:lang w:val="el-GR"/>
        </w:rPr>
        <w:t>ικανοποιήση των αιτμάτων ένος εικονικού πελάτη τα οποία θα αποτελέσουν τις προδιαγραφές της εφαρμογής μας</w:t>
      </w:r>
      <w:r w:rsidR="00000B10" w:rsidRPr="00000B10">
        <w:rPr>
          <w:lang w:val="el-GR"/>
        </w:rPr>
        <w:t xml:space="preserve"> </w:t>
      </w:r>
      <w:r w:rsidR="00000B10">
        <w:rPr>
          <w:lang w:val="el-GR"/>
        </w:rPr>
        <w:t xml:space="preserve">υπό την μορφή ενός </w:t>
      </w:r>
      <w:r w:rsidR="00000B10">
        <w:t>user</w:t>
      </w:r>
      <w:r w:rsidR="00000B10" w:rsidRPr="00000B10">
        <w:rPr>
          <w:lang w:val="el-GR"/>
        </w:rPr>
        <w:t xml:space="preserve"> </w:t>
      </w:r>
      <w:r w:rsidR="00000B10">
        <w:t>story</w:t>
      </w:r>
      <w:r w:rsidR="00000B10">
        <w:rPr>
          <w:lang w:val="el-GR"/>
        </w:rPr>
        <w:t>.</w:t>
      </w:r>
    </w:p>
    <w:p w14:paraId="70120BDF" w14:textId="78574B1D" w:rsidR="00DF401F" w:rsidRDefault="00DF401F" w:rsidP="00DF401F">
      <w:pPr>
        <w:pStyle w:val="2"/>
        <w:rPr>
          <w:caps w:val="0"/>
          <w:lang w:val="el-GR"/>
        </w:rPr>
      </w:pPr>
      <w:r>
        <w:rPr>
          <w:caps w:val="0"/>
          <w:lang w:val="el-GR"/>
        </w:rPr>
        <w:t>Προδιαγραφές Εφαρμογής</w:t>
      </w:r>
    </w:p>
    <w:p w14:paraId="47E9829C" w14:textId="22220F69" w:rsidR="00DF401F" w:rsidRDefault="00DF401F" w:rsidP="00DF401F">
      <w:pPr>
        <w:rPr>
          <w:lang w:val="el-GR"/>
        </w:rPr>
      </w:pPr>
      <w:r>
        <w:rPr>
          <w:lang w:val="el-GR"/>
        </w:rPr>
        <w:t>Ο εικονικός μας πελάτης</w:t>
      </w:r>
      <w:r w:rsidR="00816F74">
        <w:rPr>
          <w:lang w:val="el-GR"/>
        </w:rPr>
        <w:t xml:space="preserve"> επιθυμεί να έχει τις εξής δυνατότητες:</w:t>
      </w:r>
    </w:p>
    <w:p w14:paraId="0FB6005F" w14:textId="7157DF42" w:rsidR="00816F74" w:rsidRDefault="00782F2E" w:rsidP="00816F74">
      <w:pPr>
        <w:pStyle w:val="afa"/>
        <w:numPr>
          <w:ilvl w:val="0"/>
          <w:numId w:val="16"/>
        </w:numPr>
        <w:rPr>
          <w:lang w:val="el-GR"/>
        </w:rPr>
      </w:pPr>
      <w:r>
        <w:rPr>
          <w:b/>
        </w:rPr>
        <w:t>R</w:t>
      </w:r>
      <w:r w:rsidR="00816F74" w:rsidRPr="00816F74">
        <w:rPr>
          <w:b/>
        </w:rPr>
        <w:t>egister</w:t>
      </w:r>
      <w:r w:rsidR="00816F74" w:rsidRPr="00816F74">
        <w:rPr>
          <w:lang w:val="el-GR"/>
        </w:rPr>
        <w:t xml:space="preserve"> </w:t>
      </w:r>
      <w:r w:rsidR="00816F74">
        <w:rPr>
          <w:lang w:val="el-GR"/>
        </w:rPr>
        <w:t>με την οποία θα μπορεί να καταχωρηθεί ένας χρήστης σε μια βάση δεδομένων η οποία είναι συνδεδεμένη με την εφαρμογή μας.</w:t>
      </w:r>
    </w:p>
    <w:p w14:paraId="5610F235" w14:textId="6FD46D84" w:rsidR="005349E4" w:rsidRDefault="005349E4" w:rsidP="005349E4">
      <w:pPr>
        <w:pStyle w:val="afa"/>
        <w:numPr>
          <w:ilvl w:val="0"/>
          <w:numId w:val="16"/>
        </w:numPr>
        <w:rPr>
          <w:lang w:val="el-GR"/>
        </w:rPr>
      </w:pPr>
      <w:r w:rsidRPr="005349E4">
        <w:rPr>
          <w:b/>
        </w:rPr>
        <w:t>Login</w:t>
      </w:r>
      <w:r w:rsidRPr="005349E4">
        <w:rPr>
          <w:b/>
          <w:lang w:val="el-GR"/>
        </w:rPr>
        <w:t xml:space="preserve"> </w:t>
      </w:r>
      <w:r w:rsidRPr="005349E4">
        <w:rPr>
          <w:lang w:val="el-GR"/>
        </w:rPr>
        <w:t>όπου ένας χρήστης ο οποίος έχει αποθηκευτεί στην βάση δεδομένων θα αυθεντικοποιείται και εν συνεχεία θα μπορεί να συνδέετε με το προφίλ του μέσα στην εφαρμογή μας.</w:t>
      </w:r>
    </w:p>
    <w:p w14:paraId="437A4EF3" w14:textId="17BE604C" w:rsidR="00913B76" w:rsidRPr="005349E4" w:rsidRDefault="00913B76" w:rsidP="005349E4">
      <w:pPr>
        <w:pStyle w:val="afa"/>
        <w:numPr>
          <w:ilvl w:val="0"/>
          <w:numId w:val="16"/>
        </w:numPr>
        <w:rPr>
          <w:lang w:val="el-GR"/>
        </w:rPr>
      </w:pPr>
      <w:r>
        <w:rPr>
          <w:b/>
        </w:rPr>
        <w:t>Logout</w:t>
      </w:r>
      <w:r>
        <w:rPr>
          <w:b/>
          <w:lang w:val="el-GR"/>
        </w:rPr>
        <w:t xml:space="preserve"> </w:t>
      </w:r>
      <w:r>
        <w:rPr>
          <w:lang w:val="el-GR"/>
        </w:rPr>
        <w:t>ο χρήστης θα αποσυνδέεται απ</w:t>
      </w:r>
      <w:r w:rsidR="00FD61EC">
        <w:rPr>
          <w:lang w:val="el-GR"/>
        </w:rPr>
        <w:t>ό</w:t>
      </w:r>
      <w:r>
        <w:rPr>
          <w:lang w:val="el-GR"/>
        </w:rPr>
        <w:t xml:space="preserve"> τον λογαριασμό του.</w:t>
      </w:r>
    </w:p>
    <w:p w14:paraId="743A02A7" w14:textId="5A346C21" w:rsidR="00411ABB" w:rsidRDefault="00782F2E" w:rsidP="00816F74">
      <w:pPr>
        <w:pStyle w:val="afa"/>
        <w:numPr>
          <w:ilvl w:val="0"/>
          <w:numId w:val="16"/>
        </w:numPr>
        <w:rPr>
          <w:lang w:val="el-GR"/>
        </w:rPr>
      </w:pPr>
      <w:r>
        <w:rPr>
          <w:b/>
        </w:rPr>
        <w:t>I</w:t>
      </w:r>
      <w:r w:rsidR="00411ABB" w:rsidRPr="00411ABB">
        <w:rPr>
          <w:b/>
        </w:rPr>
        <w:t>ndexing</w:t>
      </w:r>
      <w:r w:rsidR="00411ABB" w:rsidRPr="00411ABB">
        <w:rPr>
          <w:b/>
          <w:lang w:val="el-GR"/>
        </w:rPr>
        <w:t xml:space="preserve"> </w:t>
      </w:r>
      <w:r w:rsidR="00411ABB">
        <w:rPr>
          <w:lang w:val="el-GR"/>
        </w:rPr>
        <w:t xml:space="preserve">μέσω της οποίας θα μπορεί να κάνει αναζήτηση ταινιών και χάρις το </w:t>
      </w:r>
      <w:r w:rsidR="00411ABB">
        <w:t>OMDB</w:t>
      </w:r>
      <w:r w:rsidR="00411ABB" w:rsidRPr="00411ABB">
        <w:rPr>
          <w:lang w:val="el-GR"/>
        </w:rPr>
        <w:t xml:space="preserve"> </w:t>
      </w:r>
      <w:r w:rsidR="00411ABB">
        <w:t>API</w:t>
      </w:r>
      <w:r w:rsidR="00411ABB" w:rsidRPr="00411ABB">
        <w:rPr>
          <w:lang w:val="el-GR"/>
        </w:rPr>
        <w:t xml:space="preserve"> </w:t>
      </w:r>
      <w:r w:rsidR="00411ABB">
        <w:rPr>
          <w:lang w:val="el-GR"/>
        </w:rPr>
        <w:t>θα λαμβάνει στοιχεία και λεπτομέρ</w:t>
      </w:r>
      <w:r w:rsidR="005349E4">
        <w:rPr>
          <w:lang w:val="el-GR"/>
        </w:rPr>
        <w:t>ε</w:t>
      </w:r>
      <w:r w:rsidR="00411ABB">
        <w:rPr>
          <w:lang w:val="el-GR"/>
        </w:rPr>
        <w:t>ιες σχετικά με την ταινία που αναζήτησε.</w:t>
      </w:r>
    </w:p>
    <w:p w14:paraId="28250E7F" w14:textId="0B1A3FC4" w:rsidR="009C5DA2" w:rsidRDefault="00E8795A" w:rsidP="00816F74">
      <w:pPr>
        <w:pStyle w:val="afa"/>
        <w:numPr>
          <w:ilvl w:val="0"/>
          <w:numId w:val="16"/>
        </w:numPr>
        <w:rPr>
          <w:lang w:val="el-GR"/>
        </w:rPr>
      </w:pPr>
      <w:r>
        <w:rPr>
          <w:b/>
        </w:rPr>
        <w:t>Redirect</w:t>
      </w:r>
      <w:r w:rsidRPr="00E8795A">
        <w:rPr>
          <w:b/>
          <w:lang w:val="el-GR"/>
        </w:rPr>
        <w:t xml:space="preserve"> </w:t>
      </w:r>
      <w:r>
        <w:rPr>
          <w:b/>
          <w:lang w:val="el-GR"/>
        </w:rPr>
        <w:t>σε παραπάνω πληροφορίες και λεπτομέρ</w:t>
      </w:r>
      <w:r w:rsidR="006572B2">
        <w:rPr>
          <w:b/>
          <w:lang w:val="el-GR"/>
        </w:rPr>
        <w:t>ε</w:t>
      </w:r>
      <w:r>
        <w:rPr>
          <w:b/>
          <w:lang w:val="el-GR"/>
        </w:rPr>
        <w:t xml:space="preserve">ιες για την επιθυμητή ταινία </w:t>
      </w:r>
      <w:r>
        <w:rPr>
          <w:lang w:val="el-GR"/>
        </w:rPr>
        <w:t>η λειτουργία αυτή, παρέχει στον χρήστη την δυνατότητα να δε</w:t>
      </w:r>
      <w:r w:rsidR="006572B2">
        <w:rPr>
          <w:lang w:val="el-GR"/>
        </w:rPr>
        <w:t>ι</w:t>
      </w:r>
      <w:r>
        <w:rPr>
          <w:lang w:val="el-GR"/>
        </w:rPr>
        <w:t xml:space="preserve"> παραπάνω λεπτομέρ</w:t>
      </w:r>
      <w:r w:rsidR="006572B2">
        <w:rPr>
          <w:lang w:val="el-GR"/>
        </w:rPr>
        <w:t>ε</w:t>
      </w:r>
      <w:r>
        <w:rPr>
          <w:lang w:val="el-GR"/>
        </w:rPr>
        <w:t>ιες σχετικά με την τα</w:t>
      </w:r>
      <w:r w:rsidR="006572B2">
        <w:rPr>
          <w:lang w:val="el-GR"/>
        </w:rPr>
        <w:t>ι</w:t>
      </w:r>
      <w:r>
        <w:rPr>
          <w:lang w:val="el-GR"/>
        </w:rPr>
        <w:t>ν</w:t>
      </w:r>
      <w:r w:rsidR="006572B2">
        <w:rPr>
          <w:lang w:val="el-GR"/>
        </w:rPr>
        <w:t>ί</w:t>
      </w:r>
      <w:r>
        <w:rPr>
          <w:lang w:val="el-GR"/>
        </w:rPr>
        <w:t>α μέσω ανακατεύθυνσης σε σχετική σελίδα.</w:t>
      </w:r>
    </w:p>
    <w:p w14:paraId="433001B4" w14:textId="66EB987B" w:rsidR="00782F2E" w:rsidRPr="005B001A" w:rsidRDefault="00782F2E" w:rsidP="00816F74">
      <w:pPr>
        <w:pStyle w:val="afa"/>
        <w:numPr>
          <w:ilvl w:val="0"/>
          <w:numId w:val="16"/>
        </w:numPr>
        <w:rPr>
          <w:b/>
          <w:lang w:val="el-GR"/>
        </w:rPr>
      </w:pPr>
      <w:r w:rsidRPr="00782F2E">
        <w:rPr>
          <w:b/>
          <w:lang w:val="el-GR"/>
        </w:rPr>
        <w:t>Αποθήκευση Αγαπημένων</w:t>
      </w:r>
      <w:r w:rsidR="00EA3ED9" w:rsidRPr="00EA3ED9">
        <w:rPr>
          <w:b/>
          <w:lang w:val="el-GR"/>
        </w:rPr>
        <w:t>/</w:t>
      </w:r>
      <w:r w:rsidR="00EA3ED9">
        <w:rPr>
          <w:b/>
          <w:lang w:val="el-GR"/>
        </w:rPr>
        <w:t>Προς Παρακολούθηση</w:t>
      </w:r>
      <w:r w:rsidRPr="00782F2E">
        <w:rPr>
          <w:b/>
          <w:lang w:val="el-GR"/>
        </w:rPr>
        <w:t xml:space="preserve"> Ταινιών </w:t>
      </w:r>
      <w:r>
        <w:rPr>
          <w:lang w:val="el-GR"/>
        </w:rPr>
        <w:t>όπου θα μπορεί να αποθηκεύει τις αγαπημένες του τ</w:t>
      </w:r>
      <w:r w:rsidR="005349E4">
        <w:rPr>
          <w:lang w:val="el-GR"/>
        </w:rPr>
        <w:t>αινίε</w:t>
      </w:r>
      <w:r>
        <w:rPr>
          <w:lang w:val="el-GR"/>
        </w:rPr>
        <w:t>ς μέσω της βοήθειας μιας βάσης δεδομένων.</w:t>
      </w:r>
    </w:p>
    <w:p w14:paraId="25EB2E4A" w14:textId="48E86BC2" w:rsidR="005B001A" w:rsidRPr="005B001A" w:rsidRDefault="005B001A" w:rsidP="00816F74">
      <w:pPr>
        <w:pStyle w:val="afa"/>
        <w:numPr>
          <w:ilvl w:val="0"/>
          <w:numId w:val="16"/>
        </w:numPr>
        <w:rPr>
          <w:b/>
          <w:lang w:val="el-GR"/>
        </w:rPr>
      </w:pPr>
      <w:r>
        <w:rPr>
          <w:b/>
        </w:rPr>
        <w:t>Password</w:t>
      </w:r>
      <w:r w:rsidRPr="005B001A">
        <w:rPr>
          <w:b/>
          <w:lang w:val="el-GR"/>
        </w:rPr>
        <w:t xml:space="preserve"> </w:t>
      </w:r>
      <w:r>
        <w:rPr>
          <w:b/>
        </w:rPr>
        <w:t>Recovery</w:t>
      </w:r>
      <w:r w:rsidRPr="005B001A">
        <w:rPr>
          <w:b/>
          <w:lang w:val="el-GR"/>
        </w:rPr>
        <w:t xml:space="preserve"> </w:t>
      </w:r>
      <w:r w:rsidR="004244D0">
        <w:rPr>
          <w:lang w:val="el-GR"/>
        </w:rPr>
        <w:t>δ</w:t>
      </w:r>
      <w:r>
        <w:rPr>
          <w:lang w:val="el-GR"/>
        </w:rPr>
        <w:t>υνατότητα ανάκτησης κωδικού σε περίπτωση που ο χρήστης ξεχάσει τον κωδικό του.</w:t>
      </w:r>
    </w:p>
    <w:p w14:paraId="540C255E" w14:textId="5FEE68CA" w:rsidR="005B001A" w:rsidRPr="004C3C45" w:rsidRDefault="00F24AB2" w:rsidP="00816F74">
      <w:pPr>
        <w:pStyle w:val="afa"/>
        <w:numPr>
          <w:ilvl w:val="0"/>
          <w:numId w:val="16"/>
        </w:numPr>
        <w:rPr>
          <w:b/>
          <w:lang w:val="el-GR"/>
        </w:rPr>
      </w:pPr>
      <w:r>
        <w:rPr>
          <w:b/>
        </w:rPr>
        <w:t>Account</w:t>
      </w:r>
      <w:r w:rsidRPr="003E3AAB">
        <w:rPr>
          <w:b/>
          <w:lang w:val="el-GR"/>
        </w:rPr>
        <w:t xml:space="preserve"> </w:t>
      </w:r>
      <w:r>
        <w:rPr>
          <w:b/>
        </w:rPr>
        <w:t>Confirmation</w:t>
      </w:r>
      <w:r w:rsidRPr="003E3AAB">
        <w:rPr>
          <w:b/>
          <w:lang w:val="el-GR"/>
        </w:rPr>
        <w:t xml:space="preserve"> </w:t>
      </w:r>
      <w:r w:rsidR="003E3AAB">
        <w:rPr>
          <w:lang w:val="el-GR"/>
        </w:rPr>
        <w:t>υλοποίηση μηχανισμού ταυτοποίησης λογαριασμού</w:t>
      </w:r>
      <w:r w:rsidR="00FA6EF3">
        <w:rPr>
          <w:lang w:val="el-GR"/>
        </w:rPr>
        <w:t xml:space="preserve"> προκειμένου να ελαχιστποιηθ</w:t>
      </w:r>
      <w:r w:rsidR="00C64B1F">
        <w:rPr>
          <w:lang w:val="el-GR"/>
        </w:rPr>
        <w:t>ού</w:t>
      </w:r>
      <w:r w:rsidR="00FA6EF3">
        <w:rPr>
          <w:lang w:val="el-GR"/>
        </w:rPr>
        <w:t xml:space="preserve">ν τα </w:t>
      </w:r>
      <w:r w:rsidR="00FA6EF3">
        <w:t>fake</w:t>
      </w:r>
      <w:r w:rsidR="00FA6EF3" w:rsidRPr="00FA6EF3">
        <w:rPr>
          <w:lang w:val="el-GR"/>
        </w:rPr>
        <w:t xml:space="preserve"> </w:t>
      </w:r>
      <w:r w:rsidR="00FA6EF3">
        <w:t>profiles</w:t>
      </w:r>
      <w:r w:rsidR="00FA6EF3" w:rsidRPr="00FA6EF3">
        <w:rPr>
          <w:lang w:val="el-GR"/>
        </w:rPr>
        <w:t>.</w:t>
      </w:r>
    </w:p>
    <w:p w14:paraId="5836EECA" w14:textId="2CE3E6EB" w:rsidR="004C3C45" w:rsidRPr="004244D0" w:rsidRDefault="004244D0" w:rsidP="00816F74">
      <w:pPr>
        <w:pStyle w:val="afa"/>
        <w:numPr>
          <w:ilvl w:val="0"/>
          <w:numId w:val="16"/>
        </w:numPr>
        <w:rPr>
          <w:b/>
          <w:lang w:val="el-GR"/>
        </w:rPr>
      </w:pPr>
      <w:r>
        <w:rPr>
          <w:b/>
          <w:lang w:val="el-GR"/>
        </w:rPr>
        <w:t xml:space="preserve">Σύγκριση ταινιών με βάση το </w:t>
      </w:r>
      <w:r>
        <w:rPr>
          <w:b/>
        </w:rPr>
        <w:t>rating</w:t>
      </w:r>
      <w:r w:rsidRPr="004244D0">
        <w:rPr>
          <w:lang w:val="el-GR"/>
        </w:rPr>
        <w:t xml:space="preserve"> </w:t>
      </w:r>
      <w:r>
        <w:rPr>
          <w:lang w:val="el-GR"/>
        </w:rPr>
        <w:t>δυνατότητα σύγκρισης ταινιών με βάση τον δείκτη αξιολόγησης που διαθέτουν.</w:t>
      </w:r>
    </w:p>
    <w:p w14:paraId="120BE015" w14:textId="4E125DC4" w:rsidR="001C454B" w:rsidRPr="007F0DA6" w:rsidRDefault="004A6AF0" w:rsidP="00816F74">
      <w:pPr>
        <w:pStyle w:val="afa"/>
        <w:numPr>
          <w:ilvl w:val="0"/>
          <w:numId w:val="16"/>
        </w:numPr>
        <w:rPr>
          <w:b/>
          <w:lang w:val="el-GR"/>
        </w:rPr>
      </w:pPr>
      <w:r>
        <w:rPr>
          <w:b/>
          <w:lang w:val="el-GR"/>
        </w:rPr>
        <w:t xml:space="preserve">Προτάσεις με βάση του τι παρακολουθεί ο χρήστης </w:t>
      </w:r>
      <w:r>
        <w:rPr>
          <w:lang w:val="el-GR"/>
        </w:rPr>
        <w:t>δυνατότητα να γίνουν προτάσεις στον χρήστη με βάση του τι παρακολουθεί.</w:t>
      </w:r>
    </w:p>
    <w:p w14:paraId="31A3FA07" w14:textId="6744DE9B" w:rsidR="007F0DA6" w:rsidRPr="00553000" w:rsidRDefault="007F0DA6" w:rsidP="00816F74">
      <w:pPr>
        <w:pStyle w:val="afa"/>
        <w:numPr>
          <w:ilvl w:val="0"/>
          <w:numId w:val="16"/>
        </w:numPr>
        <w:rPr>
          <w:b/>
          <w:lang w:val="el-GR"/>
        </w:rPr>
      </w:pPr>
      <w:r>
        <w:rPr>
          <w:b/>
        </w:rPr>
        <w:t>Contact</w:t>
      </w:r>
      <w:r w:rsidRPr="007F0DA6">
        <w:rPr>
          <w:b/>
          <w:lang w:val="el-GR"/>
        </w:rPr>
        <w:t xml:space="preserve"> </w:t>
      </w:r>
      <w:r>
        <w:rPr>
          <w:b/>
        </w:rPr>
        <w:t>us</w:t>
      </w:r>
      <w:r>
        <w:rPr>
          <w:b/>
          <w:lang w:val="el-GR"/>
        </w:rPr>
        <w:t xml:space="preserve"> </w:t>
      </w:r>
      <w:r>
        <w:rPr>
          <w:lang w:val="el-GR"/>
        </w:rPr>
        <w:t>δυνατότητα επικοινωνίας του χρήστη με εμάς μέσω εν</w:t>
      </w:r>
      <w:r w:rsidR="004002AE">
        <w:rPr>
          <w:lang w:val="el-GR"/>
        </w:rPr>
        <w:t>ό</w:t>
      </w:r>
      <w:r>
        <w:rPr>
          <w:lang w:val="el-GR"/>
        </w:rPr>
        <w:t xml:space="preserve">ς </w:t>
      </w:r>
      <w:r>
        <w:t>button</w:t>
      </w:r>
      <w:r>
        <w:rPr>
          <w:lang w:val="el-GR"/>
        </w:rPr>
        <w:t xml:space="preserve"> με τίτλο επικοινωνία.</w:t>
      </w:r>
    </w:p>
    <w:p w14:paraId="1E674778" w14:textId="0AF07C6F" w:rsidR="00553000" w:rsidRDefault="00553000" w:rsidP="00553000">
      <w:pPr>
        <w:rPr>
          <w:b/>
          <w:lang w:val="el-GR"/>
        </w:rPr>
      </w:pPr>
      <w:r>
        <w:rPr>
          <w:b/>
          <w:lang w:val="el-GR"/>
        </w:rPr>
        <w:t xml:space="preserve">Επιπροσθέτως δημιουργήσαμε το δικό μας </w:t>
      </w:r>
      <w:r>
        <w:rPr>
          <w:b/>
        </w:rPr>
        <w:t>API</w:t>
      </w:r>
      <w:r w:rsidRPr="00553000">
        <w:rPr>
          <w:b/>
          <w:lang w:val="el-GR"/>
        </w:rPr>
        <w:t>:</w:t>
      </w:r>
    </w:p>
    <w:p w14:paraId="46E26DCA" w14:textId="756F6D4A" w:rsidR="00553000" w:rsidRPr="00553000" w:rsidRDefault="00553000" w:rsidP="00553000">
      <w:pPr>
        <w:rPr>
          <w:b/>
          <w:lang w:val="el-GR"/>
        </w:rPr>
      </w:pPr>
      <w:r>
        <w:rPr>
          <w:b/>
          <w:lang w:val="el-GR"/>
        </w:rPr>
        <w:t xml:space="preserve">Το </w:t>
      </w:r>
      <w:r>
        <w:rPr>
          <w:b/>
        </w:rPr>
        <w:t>API</w:t>
      </w:r>
      <w:r w:rsidRPr="00553000">
        <w:rPr>
          <w:b/>
          <w:lang w:val="el-GR"/>
        </w:rPr>
        <w:t xml:space="preserve"> </w:t>
      </w:r>
      <w:r>
        <w:rPr>
          <w:b/>
          <w:lang w:val="el-GR"/>
        </w:rPr>
        <w:t xml:space="preserve">δίνει την δυνατότητα σε άτομα τα οποία είναι χρήστες της σελίδας μας να μπορούν να έχουν πρόσβαση στα </w:t>
      </w:r>
      <w:r>
        <w:rPr>
          <w:b/>
        </w:rPr>
        <w:t>favorites</w:t>
      </w:r>
      <w:r w:rsidRPr="00553000">
        <w:rPr>
          <w:b/>
          <w:lang w:val="el-GR"/>
        </w:rPr>
        <w:t xml:space="preserve"> </w:t>
      </w:r>
      <w:r>
        <w:rPr>
          <w:b/>
          <w:lang w:val="el-GR"/>
        </w:rPr>
        <w:t>με σκοπό να τα χρησιμοποιήσουν με όποιο τρόπο επιθυμούν.</w:t>
      </w:r>
    </w:p>
    <w:p w14:paraId="60F76EB9" w14:textId="7745A383" w:rsidR="005B001A" w:rsidRDefault="005B001A" w:rsidP="005B001A">
      <w:pPr>
        <w:pStyle w:val="afa"/>
        <w:rPr>
          <w:b/>
          <w:lang w:val="el-GR"/>
        </w:rPr>
      </w:pPr>
    </w:p>
    <w:p w14:paraId="459EC9F5" w14:textId="77B68F19" w:rsidR="00EA3ED9" w:rsidRDefault="00EA3ED9" w:rsidP="005B001A">
      <w:pPr>
        <w:pStyle w:val="afa"/>
        <w:rPr>
          <w:b/>
          <w:lang w:val="el-GR"/>
        </w:rPr>
      </w:pPr>
    </w:p>
    <w:p w14:paraId="319C9CC8" w14:textId="6037714E" w:rsidR="00EA3ED9" w:rsidRDefault="00EA3ED9" w:rsidP="005B001A">
      <w:pPr>
        <w:pStyle w:val="afa"/>
        <w:rPr>
          <w:b/>
          <w:lang w:val="el-GR"/>
        </w:rPr>
      </w:pPr>
    </w:p>
    <w:p w14:paraId="4A02B692" w14:textId="6522D4D4" w:rsidR="00EA3ED9" w:rsidRDefault="00EA3ED9" w:rsidP="005B001A">
      <w:pPr>
        <w:pStyle w:val="afa"/>
        <w:rPr>
          <w:b/>
          <w:lang w:val="el-GR"/>
        </w:rPr>
      </w:pPr>
    </w:p>
    <w:p w14:paraId="044BC866" w14:textId="6A539C70" w:rsidR="00EA3ED9" w:rsidRDefault="00EA3ED9" w:rsidP="005B001A">
      <w:pPr>
        <w:pStyle w:val="afa"/>
        <w:rPr>
          <w:b/>
          <w:lang w:val="el-GR"/>
        </w:rPr>
      </w:pPr>
    </w:p>
    <w:p w14:paraId="24A5550C" w14:textId="77777777" w:rsidR="00EA3ED9" w:rsidRPr="00C34A3E" w:rsidRDefault="00EA3ED9" w:rsidP="005B001A">
      <w:pPr>
        <w:pStyle w:val="afa"/>
        <w:rPr>
          <w:b/>
          <w:lang w:val="el-GR"/>
        </w:rPr>
      </w:pPr>
    </w:p>
    <w:p w14:paraId="21FC8772" w14:textId="1EC1330D" w:rsidR="002A47E5" w:rsidRPr="00C34A3E" w:rsidRDefault="002A47E5" w:rsidP="002A47E5">
      <w:pPr>
        <w:rPr>
          <w:b/>
          <w:lang w:val="el-GR"/>
        </w:rPr>
      </w:pPr>
    </w:p>
    <w:p w14:paraId="46E28D19" w14:textId="77777777" w:rsidR="00DF401F" w:rsidRPr="00000B10" w:rsidRDefault="00DF401F" w:rsidP="00DF401F">
      <w:pPr>
        <w:pStyle w:val="2"/>
      </w:pPr>
      <w:r>
        <w:t>User</w:t>
      </w:r>
      <w:r w:rsidRPr="00816F74">
        <w:rPr>
          <w:lang w:val="el-GR"/>
        </w:rPr>
        <w:t xml:space="preserve"> </w:t>
      </w:r>
      <w:r>
        <w:t>Story</w:t>
      </w:r>
    </w:p>
    <w:tbl>
      <w:tblPr>
        <w:tblStyle w:val="af9"/>
        <w:tblW w:w="8930" w:type="dxa"/>
        <w:tblLook w:val="04A0" w:firstRow="1" w:lastRow="0" w:firstColumn="1" w:lastColumn="0" w:noHBand="0" w:noVBand="1"/>
      </w:tblPr>
      <w:tblGrid>
        <w:gridCol w:w="4465"/>
        <w:gridCol w:w="4465"/>
      </w:tblGrid>
      <w:tr w:rsidR="00DF401F" w14:paraId="36696CD1" w14:textId="77777777" w:rsidTr="001F2A23">
        <w:trPr>
          <w:trHeight w:val="396"/>
        </w:trPr>
        <w:tc>
          <w:tcPr>
            <w:tcW w:w="4465" w:type="dxa"/>
          </w:tcPr>
          <w:p w14:paraId="7C4BC5EE" w14:textId="77777777" w:rsidR="00DF401F" w:rsidRPr="006571FE" w:rsidRDefault="00DF401F" w:rsidP="001F2A23">
            <w:pPr>
              <w:jc w:val="center"/>
              <w:rPr>
                <w:b/>
              </w:rPr>
            </w:pPr>
            <w:r w:rsidRPr="006571FE">
              <w:rPr>
                <w:b/>
              </w:rPr>
              <w:t>USER STORY</w:t>
            </w:r>
          </w:p>
        </w:tc>
        <w:tc>
          <w:tcPr>
            <w:tcW w:w="4465" w:type="dxa"/>
          </w:tcPr>
          <w:p w14:paraId="01F5311A" w14:textId="77777777" w:rsidR="00DF401F" w:rsidRPr="006571FE" w:rsidRDefault="00DF401F" w:rsidP="001F2A23">
            <w:pPr>
              <w:jc w:val="center"/>
              <w:rPr>
                <w:b/>
                <w:lang w:val="el-GR"/>
              </w:rPr>
            </w:pPr>
            <w:r w:rsidRPr="006571FE">
              <w:rPr>
                <w:b/>
                <w:lang w:val="el-GR"/>
              </w:rPr>
              <w:t>ΥΛΟΠΟΙΗΣΗ</w:t>
            </w:r>
          </w:p>
        </w:tc>
      </w:tr>
      <w:tr w:rsidR="00DF401F" w:rsidRPr="00EE1CBB" w14:paraId="023FE42A" w14:textId="77777777" w:rsidTr="001F2A23">
        <w:trPr>
          <w:trHeight w:val="1394"/>
        </w:trPr>
        <w:tc>
          <w:tcPr>
            <w:tcW w:w="4465" w:type="dxa"/>
          </w:tcPr>
          <w:p w14:paraId="05805484" w14:textId="61B91599" w:rsidR="00DF401F" w:rsidRPr="00ED3359" w:rsidRDefault="00DF401F" w:rsidP="001F2A23">
            <w:pPr>
              <w:rPr>
                <w:lang w:val="el-GR"/>
              </w:rPr>
            </w:pPr>
            <w:r w:rsidRPr="00AB4816">
              <w:rPr>
                <w:lang w:val="el-GR"/>
              </w:rPr>
              <w:t>Θα ήθελα να μπορώ να αναζητώ ταινίες μέσω της εφαρμογής και να βλέπω λεπτομέρειες και στοιχεία σχετικά με τις ταινίες που επιθυμώ</w:t>
            </w:r>
            <w:r w:rsidR="00EA3ED9">
              <w:rPr>
                <w:lang w:val="el-GR"/>
              </w:rPr>
              <w:t>.</w:t>
            </w:r>
          </w:p>
        </w:tc>
        <w:tc>
          <w:tcPr>
            <w:tcW w:w="4465" w:type="dxa"/>
          </w:tcPr>
          <w:p w14:paraId="2736F41E" w14:textId="033A3477" w:rsidR="00DF401F" w:rsidRPr="00481CB3" w:rsidRDefault="00DF401F" w:rsidP="001F2A23">
            <w:pPr>
              <w:rPr>
                <w:lang w:val="el-GR"/>
              </w:rPr>
            </w:pPr>
            <w:r w:rsidRPr="00AB4816">
              <w:rPr>
                <w:lang w:val="el-GR"/>
              </w:rPr>
              <w:t xml:space="preserve">Δημιουργία ενός search box το οποίο με την χρήση του OMDB API θα μπορεί να </w:t>
            </w:r>
            <w:r w:rsidR="00F6219F">
              <w:rPr>
                <w:lang w:val="el-GR"/>
              </w:rPr>
              <w:t>βρίσκει</w:t>
            </w:r>
            <w:r w:rsidRPr="00AB4816">
              <w:rPr>
                <w:lang w:val="el-GR"/>
              </w:rPr>
              <w:t xml:space="preserve"> την ταινία που επιθυμεί ο χρήστης και να του παρέχει τις λεπτομέρειες που επιθυμεί.</w:t>
            </w:r>
          </w:p>
        </w:tc>
      </w:tr>
      <w:tr w:rsidR="00514E71" w:rsidRPr="00EE1CBB" w14:paraId="51470558" w14:textId="77777777" w:rsidTr="001F2A23">
        <w:trPr>
          <w:trHeight w:val="1394"/>
        </w:trPr>
        <w:tc>
          <w:tcPr>
            <w:tcW w:w="4465" w:type="dxa"/>
          </w:tcPr>
          <w:p w14:paraId="0AAE3D41" w14:textId="73FBEE3B" w:rsidR="00514E71" w:rsidRPr="00AB4816" w:rsidRDefault="00514E71" w:rsidP="001F2A23">
            <w:pPr>
              <w:rPr>
                <w:lang w:val="el-GR"/>
              </w:rPr>
            </w:pPr>
            <w:r>
              <w:rPr>
                <w:lang w:val="el-GR"/>
              </w:rPr>
              <w:t>Θα ήθελα να έχω την δυνατότητα να αποθηκεύω κάποια ταινία που μου αρέσει</w:t>
            </w:r>
            <w:r w:rsidR="006D5A06">
              <w:rPr>
                <w:lang w:val="el-GR"/>
              </w:rPr>
              <w:t xml:space="preserve">/αγαπημένη </w:t>
            </w:r>
            <w:r>
              <w:rPr>
                <w:lang w:val="el-GR"/>
              </w:rPr>
              <w:t xml:space="preserve"> με σκοπό να την έχω υπόψιν μου για παρακολούθηση</w:t>
            </w:r>
            <w:r w:rsidR="006D5A06">
              <w:rPr>
                <w:lang w:val="el-GR"/>
              </w:rPr>
              <w:t xml:space="preserve"> </w:t>
            </w:r>
            <w:r>
              <w:rPr>
                <w:lang w:val="el-GR"/>
              </w:rPr>
              <w:t>.</w:t>
            </w:r>
          </w:p>
        </w:tc>
        <w:tc>
          <w:tcPr>
            <w:tcW w:w="4465" w:type="dxa"/>
          </w:tcPr>
          <w:p w14:paraId="5970A3C1" w14:textId="38A8ECE7" w:rsidR="00514E71" w:rsidRPr="00E85A17" w:rsidRDefault="003C26CB" w:rsidP="001F2A23">
            <w:pPr>
              <w:rPr>
                <w:lang w:val="el-GR"/>
              </w:rPr>
            </w:pPr>
            <w:r>
              <w:rPr>
                <w:lang w:val="el-GR"/>
              </w:rPr>
              <w:t xml:space="preserve">Δημιουργία μια </w:t>
            </w:r>
            <w:r>
              <w:t>accou</w:t>
            </w:r>
            <w:r w:rsidR="00E85A17">
              <w:t>nt</w:t>
            </w:r>
            <w:r w:rsidR="00E85A17" w:rsidRPr="00E85A17">
              <w:rPr>
                <w:lang w:val="el-GR"/>
              </w:rPr>
              <w:t xml:space="preserve"> </w:t>
            </w:r>
            <w:r w:rsidR="00E85A17">
              <w:t>page</w:t>
            </w:r>
            <w:r>
              <w:rPr>
                <w:lang w:val="el-GR"/>
              </w:rPr>
              <w:t xml:space="preserve"> η οποία συνδέεται με τον λογαριασμό του</w:t>
            </w:r>
            <w:r w:rsidR="00E85A17">
              <w:rPr>
                <w:lang w:val="el-GR"/>
              </w:rPr>
              <w:t xml:space="preserve"> χρήστη με σκ</w:t>
            </w:r>
            <w:r w:rsidR="009034FC">
              <w:t>o</w:t>
            </w:r>
            <w:r w:rsidR="00E85A17">
              <w:rPr>
                <w:lang w:val="el-GR"/>
              </w:rPr>
              <w:t>π</w:t>
            </w:r>
            <w:r w:rsidR="009034FC">
              <w:rPr>
                <w:lang w:val="el-GR"/>
              </w:rPr>
              <w:t>ό</w:t>
            </w:r>
            <w:r w:rsidR="00E85A17">
              <w:rPr>
                <w:lang w:val="el-GR"/>
              </w:rPr>
              <w:t xml:space="preserve"> να αποθηκεύονται εκεί και εν συνέχεια όταν ο χρήστης επιθυμεί να τις δε</w:t>
            </w:r>
            <w:r w:rsidR="009034FC">
              <w:rPr>
                <w:lang w:val="el-GR"/>
              </w:rPr>
              <w:t>ι</w:t>
            </w:r>
            <w:r w:rsidR="00E36089">
              <w:rPr>
                <w:lang w:val="el-GR"/>
              </w:rPr>
              <w:t>,</w:t>
            </w:r>
            <w:r w:rsidR="009034FC">
              <w:rPr>
                <w:lang w:val="el-GR"/>
              </w:rPr>
              <w:t xml:space="preserve"> </w:t>
            </w:r>
            <w:r w:rsidR="00E85A17">
              <w:rPr>
                <w:lang w:val="el-GR"/>
              </w:rPr>
              <w:t xml:space="preserve">θα μπορεί να ανατρέξει στην </w:t>
            </w:r>
            <w:r w:rsidR="00E85A17">
              <w:t>account</w:t>
            </w:r>
            <w:r w:rsidR="00E85A17" w:rsidRPr="00E85A17">
              <w:rPr>
                <w:lang w:val="el-GR"/>
              </w:rPr>
              <w:t xml:space="preserve"> </w:t>
            </w:r>
            <w:r w:rsidR="00E85A17">
              <w:t>page</w:t>
            </w:r>
            <w:r w:rsidR="00E85A17" w:rsidRPr="00E85A17">
              <w:rPr>
                <w:lang w:val="el-GR"/>
              </w:rPr>
              <w:t>.</w:t>
            </w:r>
          </w:p>
        </w:tc>
      </w:tr>
      <w:tr w:rsidR="00E44E02" w:rsidRPr="00EE1CBB" w14:paraId="50E127C9" w14:textId="77777777" w:rsidTr="00411ABB">
        <w:trPr>
          <w:trHeight w:val="2572"/>
        </w:trPr>
        <w:tc>
          <w:tcPr>
            <w:tcW w:w="4465" w:type="dxa"/>
          </w:tcPr>
          <w:p w14:paraId="6820DAC0" w14:textId="77777777" w:rsidR="00E44E02" w:rsidRPr="006571FE" w:rsidRDefault="00E44E02" w:rsidP="00E44E02">
            <w:pPr>
              <w:rPr>
                <w:lang w:val="el-GR"/>
              </w:rPr>
            </w:pPr>
            <w:r>
              <w:rPr>
                <w:lang w:val="el-GR"/>
              </w:rPr>
              <w:t>Θα ήθελα να υπάρχει η δυνατότητα να δημιουργώ λογαριασμό-προφίλ στην εφαρμογή μου έτσι ώστε να καταχωρώ χρήστες και αυτοί να μπορούν να συνδεθούν στην εφαρμογή.</w:t>
            </w:r>
          </w:p>
        </w:tc>
        <w:tc>
          <w:tcPr>
            <w:tcW w:w="4465" w:type="dxa"/>
          </w:tcPr>
          <w:p w14:paraId="4F74DA22" w14:textId="0B03F85A" w:rsidR="00E44E02" w:rsidRPr="00ED3359" w:rsidRDefault="00E44E02" w:rsidP="00E44E02">
            <w:pPr>
              <w:rPr>
                <w:lang w:val="el-GR"/>
              </w:rPr>
            </w:pPr>
            <w:r w:rsidRPr="00411ABB">
              <w:rPr>
                <w:lang w:val="el-GR"/>
              </w:rPr>
              <w:t>Υλοποίηση φόρμας για να μπορεί ο χρήστης να δημιουργήσει προφίλ με τα στοιχεία χρήστη που επιθυμεί έτσι ώστε να γίνεται εφικτή η καταχώρηση των χρηστών οι οποίοι θα μπορούν να συνδεθούν στην εφαρμογή. Τέλος αυτοί οι χρήστες θα αποθηκευτούν σε μια βάση δεδομένων με τα στοιχεία τους με περαιτέρω σκοπό την αυθεντικοποίηση των χρηστών.</w:t>
            </w:r>
          </w:p>
        </w:tc>
      </w:tr>
      <w:tr w:rsidR="00E44E02" w:rsidRPr="00EE1CBB" w14:paraId="0D8B424B" w14:textId="77777777" w:rsidTr="001F2A23">
        <w:trPr>
          <w:trHeight w:val="1561"/>
        </w:trPr>
        <w:tc>
          <w:tcPr>
            <w:tcW w:w="4465" w:type="dxa"/>
          </w:tcPr>
          <w:p w14:paraId="68C03743" w14:textId="6A44BB56" w:rsidR="00E44E02" w:rsidRPr="00ED3359" w:rsidRDefault="00E44E02" w:rsidP="00E44E02">
            <w:pPr>
              <w:rPr>
                <w:lang w:val="el-GR"/>
              </w:rPr>
            </w:pPr>
            <w:r>
              <w:rPr>
                <w:lang w:val="el-GR"/>
              </w:rPr>
              <w:t>Θα ήθελα να μπορώ να έχω πρόσβαση σε περαιτέρω πληροφορίες σχετικά με τις ταινίες που με ενδιαφέρουν.</w:t>
            </w:r>
          </w:p>
        </w:tc>
        <w:tc>
          <w:tcPr>
            <w:tcW w:w="4465" w:type="dxa"/>
          </w:tcPr>
          <w:p w14:paraId="3114FF19" w14:textId="35C7F0A2" w:rsidR="00E44E02" w:rsidRPr="00ED3359" w:rsidRDefault="00227958" w:rsidP="00E44E02">
            <w:pPr>
              <w:rPr>
                <w:lang w:val="el-GR"/>
              </w:rPr>
            </w:pPr>
            <w:r>
              <w:rPr>
                <w:lang w:val="el-GR"/>
              </w:rPr>
              <w:t>Θα προσθέσουμε την δυνατότη</w:t>
            </w:r>
            <w:r w:rsidR="00293D6D">
              <w:rPr>
                <w:lang w:val="el-GR"/>
              </w:rPr>
              <w:t>τα</w:t>
            </w:r>
            <w:r>
              <w:rPr>
                <w:lang w:val="el-GR"/>
              </w:rPr>
              <w:t xml:space="preserve"> ο χρήστης να ανακατευθύνεται σε άλλη σελίδα η οποία θα περιέχει πιο συγκεκριμένες πληροφορίες για τις ταινίες που τον ενδιαφέρουν αν το επιθυμεί.</w:t>
            </w:r>
          </w:p>
        </w:tc>
      </w:tr>
      <w:tr w:rsidR="007B0EE6" w:rsidRPr="00EE1CBB" w14:paraId="358C8AE6" w14:textId="77777777" w:rsidTr="001F2A23">
        <w:trPr>
          <w:trHeight w:val="1561"/>
        </w:trPr>
        <w:tc>
          <w:tcPr>
            <w:tcW w:w="4465" w:type="dxa"/>
          </w:tcPr>
          <w:p w14:paraId="3A07D5FA" w14:textId="746C5990" w:rsidR="007B0EE6" w:rsidRDefault="007B0EE6" w:rsidP="00E44E02">
            <w:pPr>
              <w:rPr>
                <w:lang w:val="el-GR"/>
              </w:rPr>
            </w:pPr>
            <w:r>
              <w:rPr>
                <w:lang w:val="el-GR"/>
              </w:rPr>
              <w:t>Θα επιθυμούσα να μπορώ να βλέπω την δείκτη αξιολόγησης των ταινιών που με ενδιαφέρουν και να διαλέγω με βάση το κριτήριο αυτό.</w:t>
            </w:r>
          </w:p>
        </w:tc>
        <w:tc>
          <w:tcPr>
            <w:tcW w:w="4465" w:type="dxa"/>
          </w:tcPr>
          <w:p w14:paraId="59A8A346" w14:textId="2FAAB2E8" w:rsidR="007B0EE6" w:rsidRPr="00643B5D" w:rsidRDefault="00643B5D" w:rsidP="00E44E02">
            <w:pPr>
              <w:rPr>
                <w:lang w:val="el-GR"/>
              </w:rPr>
            </w:pPr>
            <w:r>
              <w:rPr>
                <w:lang w:val="el-GR"/>
              </w:rPr>
              <w:t xml:space="preserve">Υλοποίηση μηχανισμού ο οποίος θα λαμβάνει υπόψιν το </w:t>
            </w:r>
            <w:r>
              <w:t>rating</w:t>
            </w:r>
            <w:r w:rsidRPr="00643B5D">
              <w:rPr>
                <w:lang w:val="el-GR"/>
              </w:rPr>
              <w:t xml:space="preserve"> </w:t>
            </w:r>
            <w:r>
              <w:rPr>
                <w:lang w:val="el-GR"/>
              </w:rPr>
              <w:t>των ταινιών και θα κάνει σύγκριση σχετικές ταινίες με βάση το κριτήριο αυτό.</w:t>
            </w:r>
          </w:p>
        </w:tc>
      </w:tr>
      <w:tr w:rsidR="00E437FA" w:rsidRPr="00EE1CBB" w14:paraId="214BFB5E" w14:textId="77777777" w:rsidTr="001F2A23">
        <w:trPr>
          <w:trHeight w:val="1561"/>
        </w:trPr>
        <w:tc>
          <w:tcPr>
            <w:tcW w:w="4465" w:type="dxa"/>
          </w:tcPr>
          <w:p w14:paraId="05800E70" w14:textId="339075AB" w:rsidR="00E437FA" w:rsidRDefault="00E437FA" w:rsidP="00E44E02">
            <w:pPr>
              <w:rPr>
                <w:lang w:val="el-GR"/>
              </w:rPr>
            </w:pPr>
            <w:r>
              <w:rPr>
                <w:lang w:val="el-GR"/>
              </w:rPr>
              <w:lastRenderedPageBreak/>
              <w:t>Θα επιθυμούσα να λαμβάνω προτάσεις για ταινίες με βάση του τι παρακολουθώ.</w:t>
            </w:r>
          </w:p>
        </w:tc>
        <w:tc>
          <w:tcPr>
            <w:tcW w:w="4465" w:type="dxa"/>
          </w:tcPr>
          <w:p w14:paraId="1CB68654" w14:textId="3F67A6E9" w:rsidR="00E437FA" w:rsidRPr="00896E1F" w:rsidRDefault="007058F9" w:rsidP="00E44E02">
            <w:pPr>
              <w:rPr>
                <w:lang w:val="el-GR"/>
              </w:rPr>
            </w:pPr>
            <w:r>
              <w:rPr>
                <w:lang w:val="el-GR"/>
              </w:rPr>
              <w:t>Υλοποίηση λειτουργίας η οποία θα ελέγχει το τι είδους ταινίες βλέπει ο χρήστης και θα του κάνει ανάλογες προτάσεις.</w:t>
            </w:r>
          </w:p>
        </w:tc>
      </w:tr>
    </w:tbl>
    <w:p w14:paraId="60EB888E" w14:textId="5AE6E58F" w:rsidR="00DF401F" w:rsidRDefault="00DF401F" w:rsidP="00DF401F">
      <w:pPr>
        <w:rPr>
          <w:lang w:val="el-GR"/>
        </w:rPr>
      </w:pPr>
    </w:p>
    <w:p w14:paraId="6701908A" w14:textId="4212E60F" w:rsidR="00BF24C9" w:rsidRDefault="00BF24C9" w:rsidP="00DF401F">
      <w:pPr>
        <w:rPr>
          <w:lang w:val="el-GR"/>
        </w:rPr>
      </w:pPr>
    </w:p>
    <w:p w14:paraId="6A10A4D0" w14:textId="1B8FB7D3" w:rsidR="00BF24C9" w:rsidRDefault="00BF24C9" w:rsidP="00DF401F">
      <w:pPr>
        <w:rPr>
          <w:lang w:val="el-GR"/>
        </w:rPr>
      </w:pPr>
    </w:p>
    <w:p w14:paraId="46B41EE1" w14:textId="745E426D" w:rsidR="00497240" w:rsidRDefault="00101DF9" w:rsidP="00101DF9">
      <w:pPr>
        <w:pStyle w:val="2"/>
        <w:rPr>
          <w:caps w:val="0"/>
        </w:rPr>
      </w:pPr>
      <w:r>
        <w:rPr>
          <w:caps w:val="0"/>
        </w:rPr>
        <w:t>Time Scheduling</w:t>
      </w:r>
    </w:p>
    <w:p w14:paraId="5F2754D2" w14:textId="77777777" w:rsidR="003550BF" w:rsidRPr="003550BF" w:rsidRDefault="003550BF" w:rsidP="003550BF"/>
    <w:tbl>
      <w:tblPr>
        <w:tblStyle w:val="af9"/>
        <w:tblW w:w="0" w:type="auto"/>
        <w:tblLook w:val="04A0" w:firstRow="1" w:lastRow="0" w:firstColumn="1" w:lastColumn="0" w:noHBand="0" w:noVBand="1"/>
      </w:tblPr>
      <w:tblGrid>
        <w:gridCol w:w="5048"/>
        <w:gridCol w:w="1600"/>
        <w:gridCol w:w="1417"/>
      </w:tblGrid>
      <w:tr w:rsidR="00CA40DF" w14:paraId="7EAC1ADD" w14:textId="77777777" w:rsidTr="00CA40DF">
        <w:tc>
          <w:tcPr>
            <w:tcW w:w="5048" w:type="dxa"/>
            <w:tcBorders>
              <w:top w:val="single" w:sz="12" w:space="0" w:color="auto"/>
              <w:left w:val="single" w:sz="12" w:space="0" w:color="auto"/>
              <w:bottom w:val="single" w:sz="12" w:space="0" w:color="auto"/>
              <w:right w:val="single" w:sz="12" w:space="0" w:color="auto"/>
            </w:tcBorders>
          </w:tcPr>
          <w:p w14:paraId="5FBFD2C6" w14:textId="67C4BF70"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p>
        </w:tc>
        <w:tc>
          <w:tcPr>
            <w:tcW w:w="1600" w:type="dxa"/>
            <w:tcBorders>
              <w:top w:val="single" w:sz="12" w:space="0" w:color="auto"/>
              <w:left w:val="single" w:sz="12" w:space="0" w:color="auto"/>
              <w:bottom w:val="single" w:sz="12" w:space="0" w:color="auto"/>
              <w:right w:val="single" w:sz="12" w:space="0" w:color="auto"/>
            </w:tcBorders>
          </w:tcPr>
          <w:p w14:paraId="5D05D875" w14:textId="74F19408"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 Time</w:t>
            </w:r>
            <w:r w:rsidR="00B945A4"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Taken</w:t>
            </w:r>
          </w:p>
        </w:tc>
        <w:tc>
          <w:tcPr>
            <w:tcW w:w="1417" w:type="dxa"/>
            <w:tcBorders>
              <w:top w:val="single" w:sz="12" w:space="0" w:color="auto"/>
              <w:left w:val="single" w:sz="12" w:space="0" w:color="auto"/>
              <w:bottom w:val="single" w:sz="12" w:space="0" w:color="auto"/>
              <w:right w:val="single" w:sz="12" w:space="0" w:color="auto"/>
            </w:tcBorders>
          </w:tcPr>
          <w:p w14:paraId="444DFB3D" w14:textId="1B6CB741" w:rsidR="003550BF" w:rsidRPr="00952779" w:rsidRDefault="00B945A4"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 Time Taken</w:t>
            </w:r>
          </w:p>
        </w:tc>
      </w:tr>
      <w:tr w:rsidR="003550BF" w14:paraId="2CF47467" w14:textId="77777777" w:rsidTr="00CA40DF">
        <w:tc>
          <w:tcPr>
            <w:tcW w:w="5048" w:type="dxa"/>
            <w:tcBorders>
              <w:top w:val="single" w:sz="12" w:space="0" w:color="auto"/>
            </w:tcBorders>
          </w:tcPr>
          <w:p w14:paraId="2B8F89F8" w14:textId="684BD5B5" w:rsidR="003550BF" w:rsidRPr="00D2341F" w:rsidRDefault="00D2341F" w:rsidP="00DF401F">
            <w:r>
              <w:t>Login</w:t>
            </w:r>
          </w:p>
        </w:tc>
        <w:tc>
          <w:tcPr>
            <w:tcW w:w="1600" w:type="dxa"/>
            <w:tcBorders>
              <w:top w:val="single" w:sz="12" w:space="0" w:color="auto"/>
            </w:tcBorders>
          </w:tcPr>
          <w:p w14:paraId="3CACC855" w14:textId="5984BDDE" w:rsidR="003550BF" w:rsidRPr="00D2341F" w:rsidRDefault="00D2341F" w:rsidP="00DF401F">
            <w:r>
              <w:t xml:space="preserve"> 20 minutes</w:t>
            </w:r>
          </w:p>
        </w:tc>
        <w:tc>
          <w:tcPr>
            <w:tcW w:w="1417" w:type="dxa"/>
            <w:tcBorders>
              <w:top w:val="single" w:sz="12" w:space="0" w:color="auto"/>
            </w:tcBorders>
          </w:tcPr>
          <w:p w14:paraId="4B8E4B88" w14:textId="22C2D554" w:rsidR="003550BF" w:rsidRPr="00D2341F" w:rsidRDefault="00D2341F" w:rsidP="00DF401F">
            <w:r>
              <w:t>15 minutes</w:t>
            </w:r>
          </w:p>
        </w:tc>
      </w:tr>
      <w:tr w:rsidR="003550BF" w14:paraId="7B79D67F" w14:textId="77777777" w:rsidTr="00CA40DF">
        <w:tc>
          <w:tcPr>
            <w:tcW w:w="5048" w:type="dxa"/>
          </w:tcPr>
          <w:p w14:paraId="39225EA6" w14:textId="02072026" w:rsidR="003550BF" w:rsidRPr="00D2341F" w:rsidRDefault="00D2341F" w:rsidP="00DF401F">
            <w:r>
              <w:t>Register</w:t>
            </w:r>
          </w:p>
        </w:tc>
        <w:tc>
          <w:tcPr>
            <w:tcW w:w="1600" w:type="dxa"/>
          </w:tcPr>
          <w:p w14:paraId="7695C7DD" w14:textId="6D605CC9" w:rsidR="003550BF" w:rsidRPr="00D2341F" w:rsidRDefault="00D2341F" w:rsidP="00DF401F">
            <w:r>
              <w:t>45 minutes</w:t>
            </w:r>
          </w:p>
        </w:tc>
        <w:tc>
          <w:tcPr>
            <w:tcW w:w="1417" w:type="dxa"/>
          </w:tcPr>
          <w:p w14:paraId="6B216703" w14:textId="0B0F8DFB" w:rsidR="003550BF" w:rsidRPr="00D2341F" w:rsidRDefault="00D2341F" w:rsidP="00DF401F">
            <w:r>
              <w:t>35 minutes</w:t>
            </w:r>
          </w:p>
        </w:tc>
      </w:tr>
      <w:tr w:rsidR="003550BF" w14:paraId="2E5E32A6" w14:textId="77777777" w:rsidTr="00CA40DF">
        <w:tc>
          <w:tcPr>
            <w:tcW w:w="5048" w:type="dxa"/>
          </w:tcPr>
          <w:p w14:paraId="0C26C272" w14:textId="747C71B0" w:rsidR="003550BF" w:rsidRPr="00952779" w:rsidRDefault="00952779" w:rsidP="00DF401F">
            <w:r>
              <w:t>Account Page</w:t>
            </w:r>
          </w:p>
        </w:tc>
        <w:tc>
          <w:tcPr>
            <w:tcW w:w="1600" w:type="dxa"/>
          </w:tcPr>
          <w:p w14:paraId="45FE5014" w14:textId="50052F2E" w:rsidR="003550BF" w:rsidRPr="00DB0CFC" w:rsidRDefault="00DB0CFC" w:rsidP="00DF401F">
            <w:r>
              <w:t>3-4 hours</w:t>
            </w:r>
          </w:p>
        </w:tc>
        <w:tc>
          <w:tcPr>
            <w:tcW w:w="1417" w:type="dxa"/>
          </w:tcPr>
          <w:p w14:paraId="4852DFBD" w14:textId="7D0A3F49" w:rsidR="003550BF" w:rsidRPr="009D061D" w:rsidRDefault="009D061D" w:rsidP="00DF401F">
            <w:r>
              <w:t>In progress</w:t>
            </w:r>
          </w:p>
        </w:tc>
      </w:tr>
      <w:tr w:rsidR="003550BF" w14:paraId="26BBCB91" w14:textId="77777777" w:rsidTr="00CA40DF">
        <w:tc>
          <w:tcPr>
            <w:tcW w:w="5048" w:type="dxa"/>
          </w:tcPr>
          <w:p w14:paraId="6EC9CDBD" w14:textId="17E9EFB0" w:rsidR="003550BF" w:rsidRPr="00952779" w:rsidRDefault="00952779" w:rsidP="00DF401F">
            <w:r>
              <w:t>Indexing</w:t>
            </w:r>
          </w:p>
        </w:tc>
        <w:tc>
          <w:tcPr>
            <w:tcW w:w="1600" w:type="dxa"/>
          </w:tcPr>
          <w:p w14:paraId="4EE6B7C8" w14:textId="4EDA458D" w:rsidR="003550BF" w:rsidRPr="00DB0CFC" w:rsidRDefault="00DB0CFC" w:rsidP="00DF401F">
            <w:r>
              <w:t>1 hours</w:t>
            </w:r>
          </w:p>
        </w:tc>
        <w:tc>
          <w:tcPr>
            <w:tcW w:w="1417" w:type="dxa"/>
          </w:tcPr>
          <w:p w14:paraId="042551B2" w14:textId="21822838" w:rsidR="003550BF" w:rsidRPr="00DB0CFC" w:rsidRDefault="00DB0CFC" w:rsidP="00DF401F">
            <w:r>
              <w:t>4 hours</w:t>
            </w:r>
          </w:p>
        </w:tc>
      </w:tr>
      <w:tr w:rsidR="003550BF" w14:paraId="5A7E9A57" w14:textId="77777777" w:rsidTr="00CA40DF">
        <w:tc>
          <w:tcPr>
            <w:tcW w:w="5048" w:type="dxa"/>
          </w:tcPr>
          <w:p w14:paraId="0D7D5278" w14:textId="7C234EAE" w:rsidR="003550BF" w:rsidRPr="00952779" w:rsidRDefault="00952779" w:rsidP="00DF401F">
            <w:r>
              <w:t>Redirect Movie Details</w:t>
            </w:r>
          </w:p>
        </w:tc>
        <w:tc>
          <w:tcPr>
            <w:tcW w:w="1600" w:type="dxa"/>
          </w:tcPr>
          <w:p w14:paraId="1BD18270" w14:textId="64654692" w:rsidR="003550BF" w:rsidRPr="00DB0CFC" w:rsidRDefault="00DB0CFC" w:rsidP="00DF401F">
            <w:r>
              <w:t>3-5 hours</w:t>
            </w:r>
          </w:p>
        </w:tc>
        <w:tc>
          <w:tcPr>
            <w:tcW w:w="1417" w:type="dxa"/>
          </w:tcPr>
          <w:p w14:paraId="4F85C90B" w14:textId="461E804D" w:rsidR="003550BF" w:rsidRPr="00DB0CFC" w:rsidRDefault="00DB0CFC" w:rsidP="00DF401F">
            <w:r>
              <w:t>7 hours</w:t>
            </w:r>
          </w:p>
        </w:tc>
      </w:tr>
      <w:tr w:rsidR="003550BF" w14:paraId="6D224E4F" w14:textId="77777777" w:rsidTr="00CA40DF">
        <w:tc>
          <w:tcPr>
            <w:tcW w:w="5048" w:type="dxa"/>
          </w:tcPr>
          <w:p w14:paraId="45F3D24C" w14:textId="075699C3" w:rsidR="003550BF" w:rsidRPr="00952779" w:rsidRDefault="00952779" w:rsidP="00DF401F">
            <w:r>
              <w:t>Save to Favorites</w:t>
            </w:r>
          </w:p>
        </w:tc>
        <w:tc>
          <w:tcPr>
            <w:tcW w:w="1600" w:type="dxa"/>
          </w:tcPr>
          <w:p w14:paraId="35D78D85" w14:textId="72D6E39E" w:rsidR="003550BF" w:rsidRPr="00DB0CFC" w:rsidRDefault="00DB0CFC" w:rsidP="00DF401F">
            <w:r>
              <w:t xml:space="preserve">6 hours </w:t>
            </w:r>
          </w:p>
        </w:tc>
        <w:tc>
          <w:tcPr>
            <w:tcW w:w="1417" w:type="dxa"/>
          </w:tcPr>
          <w:p w14:paraId="295CEDFA" w14:textId="1EEDCD63" w:rsidR="003550BF" w:rsidRPr="00DB0CFC" w:rsidRDefault="00DB0CFC" w:rsidP="00DF401F">
            <w:r>
              <w:t>9 hours</w:t>
            </w:r>
          </w:p>
        </w:tc>
      </w:tr>
      <w:tr w:rsidR="0012264C" w14:paraId="691B197B" w14:textId="77777777" w:rsidTr="00CA40DF">
        <w:trPr>
          <w:trHeight w:val="79"/>
        </w:trPr>
        <w:tc>
          <w:tcPr>
            <w:tcW w:w="5048" w:type="dxa"/>
          </w:tcPr>
          <w:p w14:paraId="13EB9F0F" w14:textId="4CAB6B69" w:rsidR="0012264C" w:rsidRDefault="0012264C" w:rsidP="00DF401F">
            <w:r>
              <w:t>Search Results</w:t>
            </w:r>
          </w:p>
        </w:tc>
        <w:tc>
          <w:tcPr>
            <w:tcW w:w="1600" w:type="dxa"/>
          </w:tcPr>
          <w:p w14:paraId="5141B014" w14:textId="06B71194" w:rsidR="0012264C" w:rsidRPr="00DB0CFC" w:rsidRDefault="00DB0CFC" w:rsidP="00DF401F">
            <w:r>
              <w:t>3 hours</w:t>
            </w:r>
          </w:p>
        </w:tc>
        <w:tc>
          <w:tcPr>
            <w:tcW w:w="1417" w:type="dxa"/>
          </w:tcPr>
          <w:p w14:paraId="600CE0DB" w14:textId="5308DA46" w:rsidR="0012264C" w:rsidRPr="00DB0CFC" w:rsidRDefault="00DB0CFC" w:rsidP="00DF401F">
            <w:r>
              <w:t>2.5 hours</w:t>
            </w:r>
          </w:p>
        </w:tc>
      </w:tr>
      <w:tr w:rsidR="0012264C" w14:paraId="2B00AC7A" w14:textId="77777777" w:rsidTr="00CA40DF">
        <w:trPr>
          <w:trHeight w:val="79"/>
        </w:trPr>
        <w:tc>
          <w:tcPr>
            <w:tcW w:w="5048" w:type="dxa"/>
          </w:tcPr>
          <w:p w14:paraId="55C11B94" w14:textId="4919EF5A" w:rsidR="0012264C" w:rsidRDefault="0012264C" w:rsidP="00DF401F">
            <w:r>
              <w:t>Movie Details</w:t>
            </w:r>
          </w:p>
        </w:tc>
        <w:tc>
          <w:tcPr>
            <w:tcW w:w="1600" w:type="dxa"/>
          </w:tcPr>
          <w:p w14:paraId="6C4BCDC3" w14:textId="29F5CA56" w:rsidR="0012264C" w:rsidRPr="00001131" w:rsidRDefault="00001131" w:rsidP="00DF401F">
            <w:r>
              <w:t>5 hours</w:t>
            </w:r>
          </w:p>
        </w:tc>
        <w:tc>
          <w:tcPr>
            <w:tcW w:w="1417" w:type="dxa"/>
          </w:tcPr>
          <w:p w14:paraId="3321993E" w14:textId="29C504E9" w:rsidR="0012264C" w:rsidRPr="00001131" w:rsidRDefault="00001131" w:rsidP="00DF401F">
            <w:r>
              <w:t>5 hours</w:t>
            </w:r>
          </w:p>
        </w:tc>
      </w:tr>
      <w:tr w:rsidR="0012264C" w14:paraId="262A5DE3" w14:textId="77777777" w:rsidTr="00CA40DF">
        <w:trPr>
          <w:trHeight w:val="79"/>
        </w:trPr>
        <w:tc>
          <w:tcPr>
            <w:tcW w:w="5048" w:type="dxa"/>
          </w:tcPr>
          <w:p w14:paraId="736EF671" w14:textId="70FB353A" w:rsidR="0012264C" w:rsidRDefault="0012264C" w:rsidP="00DF401F">
            <w:r>
              <w:t>Logout</w:t>
            </w:r>
          </w:p>
        </w:tc>
        <w:tc>
          <w:tcPr>
            <w:tcW w:w="1600" w:type="dxa"/>
          </w:tcPr>
          <w:p w14:paraId="02F148FC" w14:textId="029D78F6" w:rsidR="0012264C" w:rsidRPr="00001131" w:rsidRDefault="00001131" w:rsidP="00DF401F">
            <w:r>
              <w:t>30 minutes</w:t>
            </w:r>
          </w:p>
        </w:tc>
        <w:tc>
          <w:tcPr>
            <w:tcW w:w="1417" w:type="dxa"/>
          </w:tcPr>
          <w:p w14:paraId="7D89AFCE" w14:textId="2E98F5F4" w:rsidR="0012264C" w:rsidRPr="00001131" w:rsidRDefault="00001131" w:rsidP="00DF401F">
            <w:r>
              <w:t>In progress</w:t>
            </w:r>
          </w:p>
        </w:tc>
      </w:tr>
      <w:tr w:rsidR="00E63395" w14:paraId="45B50DCC" w14:textId="77777777" w:rsidTr="00CA40DF">
        <w:trPr>
          <w:trHeight w:val="79"/>
        </w:trPr>
        <w:tc>
          <w:tcPr>
            <w:tcW w:w="5048" w:type="dxa"/>
          </w:tcPr>
          <w:p w14:paraId="7A1DB3DC" w14:textId="1E1816FA" w:rsidR="00E63395" w:rsidRDefault="00E63395" w:rsidP="00DF401F">
            <w:r>
              <w:t>Password Recovery</w:t>
            </w:r>
          </w:p>
        </w:tc>
        <w:tc>
          <w:tcPr>
            <w:tcW w:w="1600" w:type="dxa"/>
          </w:tcPr>
          <w:p w14:paraId="6089EE0A" w14:textId="60B1A075" w:rsidR="00E63395" w:rsidRPr="00D207E5" w:rsidRDefault="00D207E5" w:rsidP="00DF401F">
            <w:r>
              <w:t>3.5 hours</w:t>
            </w:r>
          </w:p>
        </w:tc>
        <w:tc>
          <w:tcPr>
            <w:tcW w:w="1417" w:type="dxa"/>
          </w:tcPr>
          <w:p w14:paraId="267DDDDC" w14:textId="19658B90" w:rsidR="00E63395" w:rsidRDefault="00D207E5" w:rsidP="00DF401F">
            <w:pPr>
              <w:rPr>
                <w:lang w:val="el-GR"/>
              </w:rPr>
            </w:pPr>
            <w:r>
              <w:t>In progress</w:t>
            </w:r>
          </w:p>
        </w:tc>
      </w:tr>
      <w:tr w:rsidR="00E63395" w14:paraId="60B7D907" w14:textId="77777777" w:rsidTr="00CA40DF">
        <w:trPr>
          <w:trHeight w:val="79"/>
        </w:trPr>
        <w:tc>
          <w:tcPr>
            <w:tcW w:w="5048" w:type="dxa"/>
          </w:tcPr>
          <w:p w14:paraId="74C03B0E" w14:textId="600033AB" w:rsidR="00E63395" w:rsidRDefault="00E63395" w:rsidP="00DF401F">
            <w:r>
              <w:t>Account Confirmation</w:t>
            </w:r>
          </w:p>
        </w:tc>
        <w:tc>
          <w:tcPr>
            <w:tcW w:w="1600" w:type="dxa"/>
          </w:tcPr>
          <w:p w14:paraId="0DA67D34" w14:textId="17051C2B" w:rsidR="00E63395" w:rsidRPr="00D207E5" w:rsidRDefault="00D207E5" w:rsidP="00DF401F">
            <w:r>
              <w:t>2 hours</w:t>
            </w:r>
          </w:p>
        </w:tc>
        <w:tc>
          <w:tcPr>
            <w:tcW w:w="1417" w:type="dxa"/>
          </w:tcPr>
          <w:p w14:paraId="471DE3C5" w14:textId="3A1666E7" w:rsidR="00E63395" w:rsidRDefault="00D207E5" w:rsidP="00DF401F">
            <w:pPr>
              <w:rPr>
                <w:lang w:val="el-GR"/>
              </w:rPr>
            </w:pPr>
            <w:r>
              <w:t>In progress</w:t>
            </w:r>
          </w:p>
        </w:tc>
      </w:tr>
      <w:tr w:rsidR="00E63395" w:rsidRPr="00E60393" w14:paraId="50DA8F1C" w14:textId="77777777" w:rsidTr="00CA40DF">
        <w:trPr>
          <w:trHeight w:val="79"/>
        </w:trPr>
        <w:tc>
          <w:tcPr>
            <w:tcW w:w="5048" w:type="dxa"/>
          </w:tcPr>
          <w:p w14:paraId="078CA232" w14:textId="69F5A399" w:rsidR="00E63395" w:rsidRPr="00EE1CBB" w:rsidRDefault="00226070" w:rsidP="00DF401F">
            <w:pPr>
              <w:rPr>
                <w:lang w:val="el-GR"/>
              </w:rPr>
            </w:pPr>
            <w:r w:rsidRPr="00EE1CBB">
              <w:t>Rating Movies</w:t>
            </w:r>
          </w:p>
        </w:tc>
        <w:tc>
          <w:tcPr>
            <w:tcW w:w="1600" w:type="dxa"/>
          </w:tcPr>
          <w:p w14:paraId="39370CB1" w14:textId="5FA6051A" w:rsidR="00E63395" w:rsidRPr="00E60393" w:rsidRDefault="00967AE5" w:rsidP="00DF401F">
            <w:r>
              <w:t>5</w:t>
            </w:r>
            <w:bookmarkStart w:id="5" w:name="_GoBack"/>
            <w:bookmarkEnd w:id="5"/>
            <w:r w:rsidR="00D207E5">
              <w:t xml:space="preserve"> hours</w:t>
            </w:r>
          </w:p>
        </w:tc>
        <w:tc>
          <w:tcPr>
            <w:tcW w:w="1417" w:type="dxa"/>
          </w:tcPr>
          <w:p w14:paraId="0FEEA271" w14:textId="6DDA1418" w:rsidR="00E63395" w:rsidRPr="00E60393" w:rsidRDefault="00D207E5" w:rsidP="00DF401F">
            <w:r>
              <w:t>In progress</w:t>
            </w:r>
          </w:p>
        </w:tc>
      </w:tr>
      <w:tr w:rsidR="00E60393" w:rsidRPr="00E60393" w14:paraId="5B8D7177" w14:textId="77777777" w:rsidTr="00CA40DF">
        <w:trPr>
          <w:trHeight w:val="79"/>
        </w:trPr>
        <w:tc>
          <w:tcPr>
            <w:tcW w:w="5048" w:type="dxa"/>
          </w:tcPr>
          <w:p w14:paraId="13FAA9F9" w14:textId="589013A5" w:rsidR="00E60393" w:rsidRDefault="00E60393" w:rsidP="00DF401F">
            <w:r>
              <w:t>Recommendation</w:t>
            </w:r>
            <w:r w:rsidR="00CA40DF">
              <w:t>s</w:t>
            </w:r>
            <w:r>
              <w:t xml:space="preserve"> </w:t>
            </w:r>
            <w:r w:rsidR="00D632AE">
              <w:t>B</w:t>
            </w:r>
            <w:r>
              <w:t xml:space="preserve">ased </w:t>
            </w:r>
            <w:r w:rsidR="00D632AE">
              <w:t>O</w:t>
            </w:r>
            <w:r>
              <w:t xml:space="preserve">n </w:t>
            </w:r>
            <w:r w:rsidR="00D632AE">
              <w:t>U</w:t>
            </w:r>
            <w:r>
              <w:t>ser</w:t>
            </w:r>
            <w:r w:rsidR="00CA40DF">
              <w:t>’s</w:t>
            </w:r>
            <w:r>
              <w:t xml:space="preserve"> </w:t>
            </w:r>
            <w:r w:rsidR="00D632AE">
              <w:t>P</w:t>
            </w:r>
            <w:r>
              <w:t>reference</w:t>
            </w:r>
            <w:r w:rsidR="00CA40DF">
              <w:t>s</w:t>
            </w:r>
          </w:p>
        </w:tc>
        <w:tc>
          <w:tcPr>
            <w:tcW w:w="1600" w:type="dxa"/>
          </w:tcPr>
          <w:p w14:paraId="12576FD4" w14:textId="1DEC8C00" w:rsidR="00E60393" w:rsidRPr="00E60393" w:rsidRDefault="00D207E5" w:rsidP="00DF401F">
            <w:r>
              <w:t>20 hours</w:t>
            </w:r>
          </w:p>
        </w:tc>
        <w:tc>
          <w:tcPr>
            <w:tcW w:w="1417" w:type="dxa"/>
          </w:tcPr>
          <w:p w14:paraId="3F69DE99" w14:textId="16C39E17" w:rsidR="00E60393" w:rsidRPr="00E60393" w:rsidRDefault="00D207E5" w:rsidP="00DF401F">
            <w:r>
              <w:t>In progress</w:t>
            </w:r>
          </w:p>
        </w:tc>
      </w:tr>
      <w:tr w:rsidR="002B76D4" w:rsidRPr="00E60393" w14:paraId="5C5E92A7" w14:textId="77777777" w:rsidTr="00CA40DF">
        <w:trPr>
          <w:trHeight w:val="79"/>
        </w:trPr>
        <w:tc>
          <w:tcPr>
            <w:tcW w:w="5048" w:type="dxa"/>
          </w:tcPr>
          <w:p w14:paraId="33FDA060" w14:textId="4993CE7B" w:rsidR="002B76D4" w:rsidRDefault="002B76D4" w:rsidP="00DF401F">
            <w:r>
              <w:t>CSS</w:t>
            </w:r>
          </w:p>
        </w:tc>
        <w:tc>
          <w:tcPr>
            <w:tcW w:w="1600" w:type="dxa"/>
          </w:tcPr>
          <w:p w14:paraId="23FE46D7" w14:textId="03F5EE59" w:rsidR="002B76D4" w:rsidRPr="00E60393" w:rsidRDefault="00C61CC1" w:rsidP="00DF401F">
            <w:r>
              <w:t>1</w:t>
            </w:r>
            <w:r w:rsidR="00D207E5">
              <w:t>8</w:t>
            </w:r>
            <w:r>
              <w:t xml:space="preserve"> hours</w:t>
            </w:r>
          </w:p>
        </w:tc>
        <w:tc>
          <w:tcPr>
            <w:tcW w:w="1417" w:type="dxa"/>
          </w:tcPr>
          <w:p w14:paraId="6CF05E4D" w14:textId="79B51DA7" w:rsidR="002B76D4" w:rsidRPr="00E60393" w:rsidRDefault="00D207E5" w:rsidP="00DF401F">
            <w:r>
              <w:t>In progress</w:t>
            </w:r>
          </w:p>
        </w:tc>
      </w:tr>
    </w:tbl>
    <w:p w14:paraId="42C0CA79" w14:textId="792469A2" w:rsidR="00497240" w:rsidRPr="00E60393" w:rsidRDefault="00497240" w:rsidP="00DF401F"/>
    <w:p w14:paraId="04F5585A" w14:textId="534B28C5" w:rsidR="00497240" w:rsidRPr="00E60393" w:rsidRDefault="00497240" w:rsidP="00DF401F"/>
    <w:p w14:paraId="0567F0A0" w14:textId="7F86E28B" w:rsidR="00497240" w:rsidRPr="00E60393" w:rsidRDefault="00497240" w:rsidP="00DF401F"/>
    <w:p w14:paraId="74ADE614" w14:textId="4E608992" w:rsidR="00497240" w:rsidRPr="00E60393" w:rsidRDefault="00497240" w:rsidP="00DF401F"/>
    <w:p w14:paraId="688A8D10" w14:textId="265295A7" w:rsidR="00497240" w:rsidRPr="00E60393" w:rsidRDefault="00497240" w:rsidP="00DF401F"/>
    <w:p w14:paraId="4943DE4A" w14:textId="4BB3A6AE" w:rsidR="00497240" w:rsidRPr="00E60393" w:rsidRDefault="00497240" w:rsidP="00DF401F"/>
    <w:p w14:paraId="460E4D55" w14:textId="2DB993D7" w:rsidR="00497240" w:rsidRPr="00E60393" w:rsidRDefault="00497240" w:rsidP="00DF401F"/>
    <w:p w14:paraId="43697067" w14:textId="3F09FC54" w:rsidR="00497240" w:rsidRPr="00E60393" w:rsidRDefault="00497240" w:rsidP="00DF401F"/>
    <w:p w14:paraId="7D220558" w14:textId="1D33F137" w:rsidR="00497240" w:rsidRPr="00E60393" w:rsidRDefault="00497240" w:rsidP="00DF401F"/>
    <w:p w14:paraId="6CB9825A" w14:textId="013F1094" w:rsidR="00497240" w:rsidRDefault="00497240" w:rsidP="00DF401F"/>
    <w:p w14:paraId="6B6BBA28" w14:textId="77777777" w:rsidR="007B07E5" w:rsidRPr="00E60393" w:rsidRDefault="007B07E5" w:rsidP="00DF401F"/>
    <w:p w14:paraId="2E6DBA34" w14:textId="428D262C" w:rsidR="00497240" w:rsidRPr="00E60393" w:rsidRDefault="00497240" w:rsidP="00DF401F"/>
    <w:p w14:paraId="53CBF38F" w14:textId="41E9539D" w:rsidR="00BF24C9" w:rsidRDefault="00BF24C9" w:rsidP="00BF24C9">
      <w:pPr>
        <w:pStyle w:val="2"/>
        <w:rPr>
          <w:caps w:val="0"/>
        </w:rPr>
      </w:pPr>
      <w:r>
        <w:rPr>
          <w:caps w:val="0"/>
        </w:rPr>
        <w:t>Screenshots</w:t>
      </w:r>
    </w:p>
    <w:p w14:paraId="7D838D1D" w14:textId="0C0D762C" w:rsidR="009D3F46" w:rsidRDefault="009D3F46" w:rsidP="009D3F46">
      <w:pPr>
        <w:pStyle w:val="3"/>
        <w:jc w:val="center"/>
      </w:pPr>
      <w:r>
        <w:t>Login Service</w:t>
      </w:r>
    </w:p>
    <w:p w14:paraId="7B7B3020" w14:textId="69F58BD5" w:rsidR="00024F43" w:rsidRPr="009A7B28" w:rsidRDefault="009A7B28" w:rsidP="00024F43">
      <w:r>
        <w:rPr>
          <w:lang w:val="el-GR"/>
        </w:rPr>
        <w:t>Υπηρεσία</w:t>
      </w:r>
      <w:r w:rsidRPr="00497240">
        <w:t xml:space="preserve"> </w:t>
      </w:r>
      <w:r>
        <w:t xml:space="preserve">login </w:t>
      </w:r>
    </w:p>
    <w:p w14:paraId="6A16714D" w14:textId="06378AC6" w:rsidR="009D3F46" w:rsidRDefault="009D3F46" w:rsidP="009D3F46">
      <w:pPr>
        <w:pStyle w:val="afa"/>
        <w:ind w:left="0"/>
      </w:pPr>
      <w:r>
        <w:rPr>
          <w:noProof/>
          <w:lang w:val="el-GR" w:eastAsia="el-GR"/>
        </w:rPr>
        <w:drawing>
          <wp:inline distT="0" distB="0" distL="0" distR="0" wp14:anchorId="39D04651" wp14:editId="2BB399CA">
            <wp:extent cx="54864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1BD386BA" w14:textId="1CE45B46" w:rsidR="00024F43" w:rsidRDefault="00024F43" w:rsidP="009D3F46">
      <w:pPr>
        <w:pStyle w:val="afa"/>
        <w:ind w:left="0"/>
      </w:pPr>
    </w:p>
    <w:p w14:paraId="68AD87E0" w14:textId="64429083" w:rsidR="00024F43" w:rsidRDefault="00024F43" w:rsidP="009D3F46">
      <w:pPr>
        <w:pStyle w:val="afa"/>
        <w:ind w:left="0"/>
      </w:pPr>
    </w:p>
    <w:p w14:paraId="68AEE042" w14:textId="44409B23" w:rsidR="00024F43" w:rsidRPr="00EE1CBB" w:rsidRDefault="00024F43" w:rsidP="00024F43">
      <w:pPr>
        <w:pStyle w:val="3"/>
        <w:jc w:val="center"/>
        <w:rPr>
          <w:lang w:val="el-GR"/>
        </w:rPr>
      </w:pPr>
      <w:r>
        <w:t>Register</w:t>
      </w:r>
      <w:r w:rsidRPr="00EE1CBB">
        <w:rPr>
          <w:lang w:val="el-GR"/>
        </w:rPr>
        <w:t xml:space="preserve"> </w:t>
      </w:r>
      <w:r>
        <w:t>Service</w:t>
      </w:r>
    </w:p>
    <w:p w14:paraId="40CB79D8" w14:textId="25F0295A" w:rsidR="00024F43" w:rsidRPr="00EE1CBB" w:rsidRDefault="009A7B28" w:rsidP="009A7B28">
      <w:pPr>
        <w:pStyle w:val="afa"/>
        <w:spacing w:line="480" w:lineRule="auto"/>
        <w:ind w:left="0"/>
        <w:rPr>
          <w:lang w:val="el-GR"/>
        </w:rPr>
      </w:pPr>
      <w:r>
        <w:rPr>
          <w:lang w:val="el-GR"/>
        </w:rPr>
        <w:t xml:space="preserve">Διαδικασία της υπηρεσίας </w:t>
      </w:r>
      <w:r>
        <w:t>register</w:t>
      </w:r>
      <w:r w:rsidRPr="00EE1CBB">
        <w:rPr>
          <w:lang w:val="el-GR"/>
        </w:rPr>
        <w:t xml:space="preserve"> </w:t>
      </w:r>
    </w:p>
    <w:p w14:paraId="124B8616" w14:textId="3FF24588" w:rsidR="00024F43" w:rsidRDefault="00024F43" w:rsidP="009D3F46">
      <w:pPr>
        <w:pStyle w:val="afa"/>
        <w:ind w:left="0"/>
      </w:pPr>
      <w:r>
        <w:rPr>
          <w:noProof/>
          <w:lang w:val="el-GR" w:eastAsia="el-GR"/>
        </w:rPr>
        <w:lastRenderedPageBreak/>
        <w:drawing>
          <wp:inline distT="0" distB="0" distL="0" distR="0" wp14:anchorId="39139821" wp14:editId="56257A05">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C62450D" w14:textId="1C540395" w:rsidR="00024F43" w:rsidRDefault="00024F43" w:rsidP="009D3F46">
      <w:pPr>
        <w:pStyle w:val="afa"/>
        <w:ind w:left="0"/>
      </w:pPr>
    </w:p>
    <w:p w14:paraId="2C0689FD" w14:textId="601F8A75" w:rsidR="0050628A" w:rsidRPr="00497240" w:rsidRDefault="00024F43" w:rsidP="00245369">
      <w:pPr>
        <w:pStyle w:val="3"/>
        <w:jc w:val="center"/>
        <w:rPr>
          <w:lang w:val="el-GR"/>
        </w:rPr>
      </w:pPr>
      <w:r>
        <w:t>Search</w:t>
      </w:r>
      <w:r w:rsidRPr="00497240">
        <w:rPr>
          <w:lang w:val="el-GR"/>
        </w:rPr>
        <w:t xml:space="preserve"> </w:t>
      </w:r>
      <w:r>
        <w:t>Service</w:t>
      </w:r>
    </w:p>
    <w:p w14:paraId="350F8CE3" w14:textId="77777777" w:rsidR="00245369" w:rsidRPr="00497240" w:rsidRDefault="00245369" w:rsidP="00245369">
      <w:pPr>
        <w:rPr>
          <w:lang w:val="el-GR"/>
        </w:rPr>
      </w:pPr>
    </w:p>
    <w:p w14:paraId="62B1ED09" w14:textId="7014A32B" w:rsidR="00024F43" w:rsidRPr="0050628A" w:rsidRDefault="0050628A" w:rsidP="00024F43">
      <w:pPr>
        <w:rPr>
          <w:lang w:val="el-GR"/>
        </w:rPr>
      </w:pPr>
      <w:r>
        <w:t>Search</w:t>
      </w:r>
      <w:r w:rsidRPr="0050628A">
        <w:rPr>
          <w:lang w:val="el-GR"/>
        </w:rPr>
        <w:t xml:space="preserve"> </w:t>
      </w:r>
      <w:r>
        <w:t>Box</w:t>
      </w:r>
      <w:r w:rsidRPr="0050628A">
        <w:rPr>
          <w:lang w:val="el-GR"/>
        </w:rPr>
        <w:t xml:space="preserve"> </w:t>
      </w:r>
      <w:r>
        <w:rPr>
          <w:lang w:val="el-GR"/>
        </w:rPr>
        <w:t xml:space="preserve">το οποίο είναι συνδεδμένο με το </w:t>
      </w:r>
      <w:r>
        <w:t>OMDB</w:t>
      </w:r>
      <w:r w:rsidRPr="0050628A">
        <w:rPr>
          <w:lang w:val="el-GR"/>
        </w:rPr>
        <w:t xml:space="preserve"> </w:t>
      </w:r>
      <w:r>
        <w:t>API</w:t>
      </w:r>
    </w:p>
    <w:p w14:paraId="37E4DAEE" w14:textId="6E695604" w:rsidR="00024F43" w:rsidRDefault="00024F43" w:rsidP="00024F43">
      <w:r>
        <w:rPr>
          <w:noProof/>
          <w:lang w:val="el-GR" w:eastAsia="el-GR"/>
        </w:rPr>
        <w:drawing>
          <wp:inline distT="0" distB="0" distL="0" distR="0" wp14:anchorId="10A8D984" wp14:editId="385B13C3">
            <wp:extent cx="54864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350645"/>
                    </a:xfrm>
                    <a:prstGeom prst="rect">
                      <a:avLst/>
                    </a:prstGeom>
                  </pic:spPr>
                </pic:pic>
              </a:graphicData>
            </a:graphic>
          </wp:inline>
        </w:drawing>
      </w:r>
    </w:p>
    <w:p w14:paraId="04BB9582" w14:textId="77777777" w:rsidR="00245369" w:rsidRDefault="00245369" w:rsidP="00024F43">
      <w:pPr>
        <w:rPr>
          <w:lang w:val="el-GR"/>
        </w:rPr>
      </w:pPr>
    </w:p>
    <w:p w14:paraId="1ADEAA9C" w14:textId="77777777" w:rsidR="00245369" w:rsidRDefault="00245369" w:rsidP="00024F43">
      <w:pPr>
        <w:rPr>
          <w:lang w:val="el-GR"/>
        </w:rPr>
      </w:pPr>
    </w:p>
    <w:p w14:paraId="26D40673" w14:textId="77777777" w:rsidR="00245369" w:rsidRDefault="00245369" w:rsidP="00024F43">
      <w:pPr>
        <w:rPr>
          <w:lang w:val="el-GR"/>
        </w:rPr>
      </w:pPr>
    </w:p>
    <w:p w14:paraId="5A15D8B4" w14:textId="6B43E5CE" w:rsidR="0050628A" w:rsidRPr="0050628A" w:rsidRDefault="0050628A" w:rsidP="00024F43">
      <w:pPr>
        <w:rPr>
          <w:lang w:val="el-GR"/>
        </w:rPr>
      </w:pPr>
      <w:r>
        <w:rPr>
          <w:lang w:val="el-GR"/>
        </w:rPr>
        <w:t xml:space="preserve">Αποτελέσματα της αναζήτησς μέσω του </w:t>
      </w:r>
      <w:r>
        <w:t>Search</w:t>
      </w:r>
      <w:r w:rsidRPr="0050628A">
        <w:rPr>
          <w:lang w:val="el-GR"/>
        </w:rPr>
        <w:t xml:space="preserve"> </w:t>
      </w:r>
      <w:r>
        <w:t>Box</w:t>
      </w:r>
    </w:p>
    <w:p w14:paraId="1F8E2E0A" w14:textId="11CBA05A" w:rsidR="0050628A" w:rsidRDefault="0050628A" w:rsidP="00024F43">
      <w:r>
        <w:rPr>
          <w:noProof/>
          <w:lang w:val="el-GR" w:eastAsia="el-GR"/>
        </w:rPr>
        <w:lastRenderedPageBreak/>
        <w:drawing>
          <wp:inline distT="0" distB="0" distL="0" distR="0" wp14:anchorId="593222C0" wp14:editId="4195257A">
            <wp:extent cx="54864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215640"/>
                    </a:xfrm>
                    <a:prstGeom prst="rect">
                      <a:avLst/>
                    </a:prstGeom>
                  </pic:spPr>
                </pic:pic>
              </a:graphicData>
            </a:graphic>
          </wp:inline>
        </w:drawing>
      </w:r>
    </w:p>
    <w:p w14:paraId="4BD35DCF" w14:textId="06C2A21F" w:rsidR="00245369" w:rsidRDefault="00245369" w:rsidP="00024F43"/>
    <w:p w14:paraId="73D24385" w14:textId="6475315C" w:rsidR="00245369" w:rsidRDefault="00245369" w:rsidP="00024F43"/>
    <w:p w14:paraId="7EF393EC" w14:textId="617ECE73" w:rsidR="00245369" w:rsidRDefault="00245369" w:rsidP="00024F43"/>
    <w:p w14:paraId="58BB31D2" w14:textId="6D54E73C" w:rsidR="00245369" w:rsidRPr="00245369" w:rsidRDefault="00245369" w:rsidP="00024F43">
      <w:pPr>
        <w:rPr>
          <w:lang w:val="el-GR"/>
        </w:rPr>
      </w:pPr>
      <w:r>
        <w:rPr>
          <w:lang w:val="el-GR"/>
        </w:rPr>
        <w:t>Λεπτομέριες σχετικά με την ταινία που αναζητήσαμε</w:t>
      </w:r>
    </w:p>
    <w:p w14:paraId="6F099893" w14:textId="39009695" w:rsidR="00245369" w:rsidRPr="00245369" w:rsidRDefault="00245369" w:rsidP="00024F43">
      <w:pPr>
        <w:rPr>
          <w:lang w:val="el-GR"/>
        </w:rPr>
      </w:pPr>
      <w:r>
        <w:rPr>
          <w:noProof/>
          <w:lang w:val="el-GR" w:eastAsia="el-GR"/>
        </w:rPr>
        <w:drawing>
          <wp:inline distT="0" distB="0" distL="0" distR="0" wp14:anchorId="669D9E67" wp14:editId="23BC8062">
            <wp:extent cx="54864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E2C21D8" w14:textId="67F4FC04" w:rsidR="00024F43" w:rsidRDefault="00024F43" w:rsidP="00024F43"/>
    <w:p w14:paraId="3C75140C" w14:textId="728EEE18" w:rsidR="00D26925" w:rsidRDefault="00D26925" w:rsidP="00024F43"/>
    <w:p w14:paraId="7050F179" w14:textId="6C4C9861" w:rsidR="00D26925" w:rsidRDefault="00D26925" w:rsidP="00024F43"/>
    <w:p w14:paraId="517EB0F5" w14:textId="04577A41" w:rsidR="00D26925" w:rsidRDefault="00D26925" w:rsidP="00024F43"/>
    <w:p w14:paraId="2AF9BB86" w14:textId="499BC817" w:rsidR="00D26925" w:rsidRDefault="00D26925" w:rsidP="00024F43"/>
    <w:p w14:paraId="7857EDF9" w14:textId="60515E91" w:rsidR="00D26925" w:rsidRDefault="00D26925" w:rsidP="00024F43"/>
    <w:p w14:paraId="2CA5DD48" w14:textId="7226EF9D" w:rsidR="00D26925" w:rsidRDefault="00D26925" w:rsidP="00024F43"/>
    <w:p w14:paraId="5AC35FC8" w14:textId="143E5E57" w:rsidR="00D26925" w:rsidRDefault="00D26925" w:rsidP="00024F43"/>
    <w:p w14:paraId="37B5EB8D" w14:textId="591A3FB0" w:rsidR="00D26925" w:rsidRDefault="00D26925" w:rsidP="00024F43"/>
    <w:p w14:paraId="5F0A1701" w14:textId="212179ED" w:rsidR="00D26925" w:rsidRDefault="00D26925" w:rsidP="00024F43"/>
    <w:p w14:paraId="1C4F368B" w14:textId="25EC23E0" w:rsidR="00D26925" w:rsidRDefault="00D26925" w:rsidP="00024F43"/>
    <w:p w14:paraId="6F2916BF" w14:textId="165A9D71" w:rsidR="00D26925" w:rsidRDefault="00D26925" w:rsidP="00024F43"/>
    <w:p w14:paraId="2D56BBDD" w14:textId="7371CF85" w:rsidR="00D26925" w:rsidRDefault="00D26925" w:rsidP="00024F43"/>
    <w:p w14:paraId="70331108" w14:textId="77777777" w:rsidR="00D26925" w:rsidRDefault="00D26925" w:rsidP="00024F43"/>
    <w:p w14:paraId="76519BEE" w14:textId="41EAFD9D" w:rsidR="00242920" w:rsidRDefault="00242920" w:rsidP="00242920">
      <w:pPr>
        <w:pStyle w:val="2"/>
        <w:jc w:val="center"/>
      </w:pPr>
      <w:r w:rsidRPr="00242920">
        <w:t>API SCREENSHOTS</w:t>
      </w:r>
    </w:p>
    <w:p w14:paraId="39A030EC" w14:textId="77777777" w:rsidR="00D26925" w:rsidRDefault="00D26925" w:rsidP="00242920"/>
    <w:p w14:paraId="06500640" w14:textId="64DF8C94" w:rsidR="00242920" w:rsidRPr="00D26925" w:rsidRDefault="00D26925" w:rsidP="00242920">
      <w:pPr>
        <w:rPr>
          <w:lang w:val="el-GR"/>
        </w:rPr>
      </w:pPr>
      <w:r>
        <w:rPr>
          <w:noProof/>
          <w:lang w:val="el-GR" w:eastAsia="el-GR"/>
        </w:rPr>
        <w:drawing>
          <wp:inline distT="0" distB="0" distL="0" distR="0" wp14:anchorId="6F20E9E5" wp14:editId="2573D667">
            <wp:extent cx="548640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08CBDA84" w14:textId="5C4EEED8" w:rsidR="00024F43" w:rsidRDefault="00024F43" w:rsidP="00024F43"/>
    <w:p w14:paraId="5B2DBBDE" w14:textId="048D26F8" w:rsidR="00D26925" w:rsidRDefault="00D26925" w:rsidP="00024F43"/>
    <w:p w14:paraId="7AD9ABFB" w14:textId="77777777" w:rsidR="00D26925" w:rsidRDefault="00D26925" w:rsidP="00024F43"/>
    <w:p w14:paraId="0473EF4E" w14:textId="229F43D8" w:rsidR="00D26925" w:rsidRDefault="00D26925" w:rsidP="00024F43">
      <w:r>
        <w:rPr>
          <w:noProof/>
          <w:lang w:val="el-GR" w:eastAsia="el-GR"/>
        </w:rPr>
        <w:drawing>
          <wp:inline distT="0" distB="0" distL="0" distR="0" wp14:anchorId="1707BB55" wp14:editId="784C4FD3">
            <wp:extent cx="5486400" cy="301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18790"/>
                    </a:xfrm>
                    <a:prstGeom prst="rect">
                      <a:avLst/>
                    </a:prstGeom>
                  </pic:spPr>
                </pic:pic>
              </a:graphicData>
            </a:graphic>
          </wp:inline>
        </w:drawing>
      </w:r>
    </w:p>
    <w:p w14:paraId="52FA886A" w14:textId="6C178367" w:rsidR="00D26925" w:rsidRDefault="00D26925" w:rsidP="00024F43">
      <w:r>
        <w:rPr>
          <w:noProof/>
          <w:lang w:val="el-GR" w:eastAsia="el-GR"/>
        </w:rPr>
        <w:drawing>
          <wp:inline distT="0" distB="0" distL="0" distR="0" wp14:anchorId="717C198C" wp14:editId="4AA7605C">
            <wp:extent cx="54864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3.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5D1902DF" w14:textId="77777777" w:rsidR="00D26925" w:rsidRDefault="00D26925" w:rsidP="00024F43"/>
    <w:p w14:paraId="56360254" w14:textId="5A977027" w:rsidR="00D26925" w:rsidRDefault="00D26925" w:rsidP="00024F43">
      <w:r>
        <w:rPr>
          <w:noProof/>
          <w:lang w:val="el-GR" w:eastAsia="el-GR"/>
        </w:rPr>
        <w:lastRenderedPageBreak/>
        <w:drawing>
          <wp:inline distT="0" distB="0" distL="0" distR="0" wp14:anchorId="40AE31C2" wp14:editId="500B9CC4">
            <wp:extent cx="54864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7EB65D82" w14:textId="77777777" w:rsidR="00D26925" w:rsidRDefault="00D26925" w:rsidP="00024F43"/>
    <w:p w14:paraId="4A497AAB" w14:textId="244C046C" w:rsidR="00D26925" w:rsidRPr="00024F43" w:rsidRDefault="00D26925" w:rsidP="00024F43">
      <w:r>
        <w:rPr>
          <w:noProof/>
          <w:lang w:val="el-GR" w:eastAsia="el-GR"/>
        </w:rPr>
        <w:drawing>
          <wp:inline distT="0" distB="0" distL="0" distR="0" wp14:anchorId="13527655" wp14:editId="3ABC084E">
            <wp:extent cx="5486400" cy="1621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621790"/>
                    </a:xfrm>
                    <a:prstGeom prst="rect">
                      <a:avLst/>
                    </a:prstGeom>
                  </pic:spPr>
                </pic:pic>
              </a:graphicData>
            </a:graphic>
          </wp:inline>
        </w:drawing>
      </w:r>
    </w:p>
    <w:sectPr w:rsidR="00D26925" w:rsidRPr="00024F43">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CF16C" w14:textId="77777777" w:rsidR="00226070" w:rsidRDefault="00226070" w:rsidP="00C6554A">
      <w:pPr>
        <w:spacing w:before="0" w:after="0" w:line="240" w:lineRule="auto"/>
      </w:pPr>
      <w:r>
        <w:separator/>
      </w:r>
    </w:p>
  </w:endnote>
  <w:endnote w:type="continuationSeparator" w:id="0">
    <w:p w14:paraId="6270C209" w14:textId="77777777" w:rsidR="00226070" w:rsidRDefault="0022607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87D43" w14:textId="77777777" w:rsidR="002163EE" w:rsidRDefault="00ED7C44">
    <w:pPr>
      <w:pStyle w:val="a7"/>
    </w:pPr>
    <w:r>
      <w:t xml:space="preserve">Page </w:t>
    </w:r>
    <w:r>
      <w:fldChar w:fldCharType="begin"/>
    </w:r>
    <w:r>
      <w:instrText xml:space="preserve"> PAGE  \* Arabic  \* MERGEFORMAT </w:instrText>
    </w:r>
    <w:r>
      <w:fldChar w:fldCharType="separate"/>
    </w:r>
    <w:r w:rsidR="00967AE5">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EEBF9" w14:textId="77777777" w:rsidR="00226070" w:rsidRDefault="00226070" w:rsidP="00C6554A">
      <w:pPr>
        <w:spacing w:before="0" w:after="0" w:line="240" w:lineRule="auto"/>
      </w:pPr>
      <w:r>
        <w:separator/>
      </w:r>
    </w:p>
  </w:footnote>
  <w:footnote w:type="continuationSeparator" w:id="0">
    <w:p w14:paraId="12665AEF" w14:textId="77777777" w:rsidR="00226070" w:rsidRDefault="00226070"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123CE"/>
    <w:multiLevelType w:val="hybridMultilevel"/>
    <w:tmpl w:val="C2827E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4930072"/>
    <w:multiLevelType w:val="hybridMultilevel"/>
    <w:tmpl w:val="99F01D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9B5137"/>
    <w:multiLevelType w:val="hybridMultilevel"/>
    <w:tmpl w:val="38AA207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C977B3E"/>
    <w:multiLevelType w:val="hybridMultilevel"/>
    <w:tmpl w:val="AEA0A334"/>
    <w:lvl w:ilvl="0" w:tplc="A06E27FC">
      <w:start w:val="1"/>
      <w:numFmt w:val="bullet"/>
      <w:lvlText w:val=""/>
      <w:lvlJc w:val="left"/>
      <w:pPr>
        <w:tabs>
          <w:tab w:val="num" w:pos="720"/>
        </w:tabs>
        <w:ind w:left="720" w:hanging="360"/>
      </w:pPr>
      <w:rPr>
        <w:rFonts w:ascii="Wingdings 2" w:hAnsi="Wingdings 2" w:hint="default"/>
      </w:rPr>
    </w:lvl>
    <w:lvl w:ilvl="1" w:tplc="4724804A" w:tentative="1">
      <w:start w:val="1"/>
      <w:numFmt w:val="bullet"/>
      <w:lvlText w:val=""/>
      <w:lvlJc w:val="left"/>
      <w:pPr>
        <w:tabs>
          <w:tab w:val="num" w:pos="1440"/>
        </w:tabs>
        <w:ind w:left="1440" w:hanging="360"/>
      </w:pPr>
      <w:rPr>
        <w:rFonts w:ascii="Wingdings 2" w:hAnsi="Wingdings 2" w:hint="default"/>
      </w:rPr>
    </w:lvl>
    <w:lvl w:ilvl="2" w:tplc="36F00138" w:tentative="1">
      <w:start w:val="1"/>
      <w:numFmt w:val="bullet"/>
      <w:lvlText w:val=""/>
      <w:lvlJc w:val="left"/>
      <w:pPr>
        <w:tabs>
          <w:tab w:val="num" w:pos="2160"/>
        </w:tabs>
        <w:ind w:left="2160" w:hanging="360"/>
      </w:pPr>
      <w:rPr>
        <w:rFonts w:ascii="Wingdings 2" w:hAnsi="Wingdings 2" w:hint="default"/>
      </w:rPr>
    </w:lvl>
    <w:lvl w:ilvl="3" w:tplc="36D2A3F4" w:tentative="1">
      <w:start w:val="1"/>
      <w:numFmt w:val="bullet"/>
      <w:lvlText w:val=""/>
      <w:lvlJc w:val="left"/>
      <w:pPr>
        <w:tabs>
          <w:tab w:val="num" w:pos="2880"/>
        </w:tabs>
        <w:ind w:left="2880" w:hanging="360"/>
      </w:pPr>
      <w:rPr>
        <w:rFonts w:ascii="Wingdings 2" w:hAnsi="Wingdings 2" w:hint="default"/>
      </w:rPr>
    </w:lvl>
    <w:lvl w:ilvl="4" w:tplc="705ACC34" w:tentative="1">
      <w:start w:val="1"/>
      <w:numFmt w:val="bullet"/>
      <w:lvlText w:val=""/>
      <w:lvlJc w:val="left"/>
      <w:pPr>
        <w:tabs>
          <w:tab w:val="num" w:pos="3600"/>
        </w:tabs>
        <w:ind w:left="3600" w:hanging="360"/>
      </w:pPr>
      <w:rPr>
        <w:rFonts w:ascii="Wingdings 2" w:hAnsi="Wingdings 2" w:hint="default"/>
      </w:rPr>
    </w:lvl>
    <w:lvl w:ilvl="5" w:tplc="6FAA62B2" w:tentative="1">
      <w:start w:val="1"/>
      <w:numFmt w:val="bullet"/>
      <w:lvlText w:val=""/>
      <w:lvlJc w:val="left"/>
      <w:pPr>
        <w:tabs>
          <w:tab w:val="num" w:pos="4320"/>
        </w:tabs>
        <w:ind w:left="4320" w:hanging="360"/>
      </w:pPr>
      <w:rPr>
        <w:rFonts w:ascii="Wingdings 2" w:hAnsi="Wingdings 2" w:hint="default"/>
      </w:rPr>
    </w:lvl>
    <w:lvl w:ilvl="6" w:tplc="B458132E" w:tentative="1">
      <w:start w:val="1"/>
      <w:numFmt w:val="bullet"/>
      <w:lvlText w:val=""/>
      <w:lvlJc w:val="left"/>
      <w:pPr>
        <w:tabs>
          <w:tab w:val="num" w:pos="5040"/>
        </w:tabs>
        <w:ind w:left="5040" w:hanging="360"/>
      </w:pPr>
      <w:rPr>
        <w:rFonts w:ascii="Wingdings 2" w:hAnsi="Wingdings 2" w:hint="default"/>
      </w:rPr>
    </w:lvl>
    <w:lvl w:ilvl="7" w:tplc="3A647286" w:tentative="1">
      <w:start w:val="1"/>
      <w:numFmt w:val="bullet"/>
      <w:lvlText w:val=""/>
      <w:lvlJc w:val="left"/>
      <w:pPr>
        <w:tabs>
          <w:tab w:val="num" w:pos="5760"/>
        </w:tabs>
        <w:ind w:left="5760" w:hanging="360"/>
      </w:pPr>
      <w:rPr>
        <w:rFonts w:ascii="Wingdings 2" w:hAnsi="Wingdings 2" w:hint="default"/>
      </w:rPr>
    </w:lvl>
    <w:lvl w:ilvl="8" w:tplc="0E60B6A6" w:tentative="1">
      <w:start w:val="1"/>
      <w:numFmt w:val="bullet"/>
      <w:lvlText w:val=""/>
      <w:lvlJc w:val="left"/>
      <w:pPr>
        <w:tabs>
          <w:tab w:val="num" w:pos="6480"/>
        </w:tabs>
        <w:ind w:left="6480" w:hanging="360"/>
      </w:pPr>
      <w:rPr>
        <w:rFonts w:ascii="Wingdings 2" w:hAnsi="Wingdings 2"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5"/>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B97"/>
    <w:rsid w:val="00000B10"/>
    <w:rsid w:val="00001131"/>
    <w:rsid w:val="00024F43"/>
    <w:rsid w:val="000D5A59"/>
    <w:rsid w:val="000E76AE"/>
    <w:rsid w:val="00101DF9"/>
    <w:rsid w:val="0011129D"/>
    <w:rsid w:val="001123B7"/>
    <w:rsid w:val="0012264C"/>
    <w:rsid w:val="001505CD"/>
    <w:rsid w:val="001B7457"/>
    <w:rsid w:val="001C454B"/>
    <w:rsid w:val="001D699F"/>
    <w:rsid w:val="00226070"/>
    <w:rsid w:val="00227958"/>
    <w:rsid w:val="002422BB"/>
    <w:rsid w:val="00242920"/>
    <w:rsid w:val="00245369"/>
    <w:rsid w:val="002554CD"/>
    <w:rsid w:val="00293B83"/>
    <w:rsid w:val="00293D6D"/>
    <w:rsid w:val="002A47E5"/>
    <w:rsid w:val="002B4294"/>
    <w:rsid w:val="002B76D4"/>
    <w:rsid w:val="002C70E7"/>
    <w:rsid w:val="002D75DC"/>
    <w:rsid w:val="002E110E"/>
    <w:rsid w:val="00333D0D"/>
    <w:rsid w:val="003550BF"/>
    <w:rsid w:val="00365BD5"/>
    <w:rsid w:val="003A132F"/>
    <w:rsid w:val="003C26CB"/>
    <w:rsid w:val="003E3AAB"/>
    <w:rsid w:val="003E45DD"/>
    <w:rsid w:val="004002AE"/>
    <w:rsid w:val="00411ABB"/>
    <w:rsid w:val="004244D0"/>
    <w:rsid w:val="00461E7E"/>
    <w:rsid w:val="00481CB3"/>
    <w:rsid w:val="00497240"/>
    <w:rsid w:val="004A6AF0"/>
    <w:rsid w:val="004C049F"/>
    <w:rsid w:val="004C3768"/>
    <w:rsid w:val="004C3C45"/>
    <w:rsid w:val="004E2E77"/>
    <w:rsid w:val="004F2474"/>
    <w:rsid w:val="004F6B6C"/>
    <w:rsid w:val="005000E2"/>
    <w:rsid w:val="0050628A"/>
    <w:rsid w:val="00514E71"/>
    <w:rsid w:val="005349E4"/>
    <w:rsid w:val="00553000"/>
    <w:rsid w:val="005B001A"/>
    <w:rsid w:val="005E072E"/>
    <w:rsid w:val="00614BF5"/>
    <w:rsid w:val="00641B07"/>
    <w:rsid w:val="00643B5D"/>
    <w:rsid w:val="006571FE"/>
    <w:rsid w:val="006572B2"/>
    <w:rsid w:val="006720D7"/>
    <w:rsid w:val="00687307"/>
    <w:rsid w:val="006A3CE7"/>
    <w:rsid w:val="006D5A06"/>
    <w:rsid w:val="007058F9"/>
    <w:rsid w:val="00720792"/>
    <w:rsid w:val="00782F2E"/>
    <w:rsid w:val="007B07E5"/>
    <w:rsid w:val="007B0EE6"/>
    <w:rsid w:val="007F0DA6"/>
    <w:rsid w:val="00816F74"/>
    <w:rsid w:val="00824555"/>
    <w:rsid w:val="00845F04"/>
    <w:rsid w:val="00895F99"/>
    <w:rsid w:val="00896E1F"/>
    <w:rsid w:val="009034FC"/>
    <w:rsid w:val="00913B76"/>
    <w:rsid w:val="009176C8"/>
    <w:rsid w:val="009423AA"/>
    <w:rsid w:val="00952779"/>
    <w:rsid w:val="00967AE5"/>
    <w:rsid w:val="00976D8E"/>
    <w:rsid w:val="009A7B28"/>
    <w:rsid w:val="009C5DA2"/>
    <w:rsid w:val="009D061D"/>
    <w:rsid w:val="009D3F46"/>
    <w:rsid w:val="00A10EE3"/>
    <w:rsid w:val="00A35299"/>
    <w:rsid w:val="00A766A9"/>
    <w:rsid w:val="00AB4816"/>
    <w:rsid w:val="00B213CD"/>
    <w:rsid w:val="00B23A8B"/>
    <w:rsid w:val="00B273F7"/>
    <w:rsid w:val="00B945A4"/>
    <w:rsid w:val="00BB3F32"/>
    <w:rsid w:val="00BB714A"/>
    <w:rsid w:val="00BF24C9"/>
    <w:rsid w:val="00C01E96"/>
    <w:rsid w:val="00C34A3E"/>
    <w:rsid w:val="00C61CC1"/>
    <w:rsid w:val="00C64B1F"/>
    <w:rsid w:val="00C6554A"/>
    <w:rsid w:val="00CA40DF"/>
    <w:rsid w:val="00D047BA"/>
    <w:rsid w:val="00D079FD"/>
    <w:rsid w:val="00D207E5"/>
    <w:rsid w:val="00D2341F"/>
    <w:rsid w:val="00D26925"/>
    <w:rsid w:val="00D44C70"/>
    <w:rsid w:val="00D632AE"/>
    <w:rsid w:val="00D71C91"/>
    <w:rsid w:val="00DB0CFC"/>
    <w:rsid w:val="00DE5418"/>
    <w:rsid w:val="00DF401F"/>
    <w:rsid w:val="00E00D25"/>
    <w:rsid w:val="00E11F3D"/>
    <w:rsid w:val="00E36089"/>
    <w:rsid w:val="00E437FA"/>
    <w:rsid w:val="00E44E02"/>
    <w:rsid w:val="00E60393"/>
    <w:rsid w:val="00E63395"/>
    <w:rsid w:val="00E76CA9"/>
    <w:rsid w:val="00E85A17"/>
    <w:rsid w:val="00E8795A"/>
    <w:rsid w:val="00EA3ED9"/>
    <w:rsid w:val="00ED3359"/>
    <w:rsid w:val="00ED7C44"/>
    <w:rsid w:val="00EE1CBB"/>
    <w:rsid w:val="00EE3C0F"/>
    <w:rsid w:val="00F24AB2"/>
    <w:rsid w:val="00F5597B"/>
    <w:rsid w:val="00F563A9"/>
    <w:rsid w:val="00F6219F"/>
    <w:rsid w:val="00F63B97"/>
    <w:rsid w:val="00F964C2"/>
    <w:rsid w:val="00FA6EF3"/>
    <w:rsid w:val="00FD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15FB6"/>
  <w15:chartTrackingRefBased/>
  <w15:docId w15:val="{3818D3A7-D546-40AF-B2B1-9E74ECF8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33D0D"/>
  </w:style>
  <w:style w:type="paragraph" w:styleId="1">
    <w:name w:val="heading 1"/>
    <w:basedOn w:val="a1"/>
    <w:next w:val="a1"/>
    <w:link w:val="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Char">
    <w:name w:val="Επικεφαλίδα 2 Char"/>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rsid w:val="00C6554A"/>
    <w:rPr>
      <w:rFonts w:asciiTheme="majorHAnsi" w:eastAsiaTheme="majorEastAsia" w:hAnsiTheme="majorHAnsi" w:cstheme="majorBidi"/>
      <w:color w:val="004F5B" w:themeColor="accent1" w:themeShade="7F"/>
      <w:sz w:val="24"/>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007789" w:themeColor="accent1" w:themeShade="BF"/>
    </w:rPr>
  </w:style>
  <w:style w:type="paragraph" w:styleId="aa">
    <w:name w:val="Intense Quote"/>
    <w:basedOn w:val="a1"/>
    <w:next w:val="a1"/>
    <w:link w:val="Char3"/>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ασμα Char"/>
    <w:basedOn w:val="a2"/>
    <w:link w:val="aa"/>
    <w:uiPriority w:val="30"/>
    <w:semiHidden/>
    <w:rsid w:val="00C6554A"/>
    <w:rPr>
      <w:i/>
      <w:iCs/>
      <w:color w:val="007789" w:themeColor="accent1" w:themeShade="BF"/>
    </w:rPr>
  </w:style>
  <w:style w:type="character" w:styleId="ab">
    <w:name w:val="Intense Reference"/>
    <w:basedOn w:val="a2"/>
    <w:uiPriority w:val="32"/>
    <w:semiHidden/>
    <w:unhideWhenUsed/>
    <w:qFormat/>
    <w:rsid w:val="00C6554A"/>
    <w:rPr>
      <w:b/>
      <w:bCs/>
      <w:caps w:val="0"/>
      <w:smallCaps/>
      <w:color w:val="007789" w:themeColor="accent1" w:themeShade="BF"/>
      <w:spacing w:val="5"/>
    </w:rPr>
  </w:style>
  <w:style w:type="paragraph" w:styleId="ac">
    <w:name w:val="caption"/>
    <w:basedOn w:val="a1"/>
    <w:next w:val="a1"/>
    <w:uiPriority w:val="35"/>
    <w:semiHidden/>
    <w:unhideWhenUsed/>
    <w:qFormat/>
    <w:rsid w:val="00C6554A"/>
    <w:pPr>
      <w:spacing w:before="0" w:line="240" w:lineRule="auto"/>
    </w:pPr>
    <w:rPr>
      <w:i/>
      <w:iCs/>
      <w:color w:val="4E5B6F"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007789"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semiHidden/>
    <w:unhideWhenUsed/>
    <w:rsid w:val="00C6554A"/>
    <w:rPr>
      <w:color w:val="835D00"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004F5B" w:themeColor="accent1" w:themeShade="7F"/>
    </w:rPr>
  </w:style>
  <w:style w:type="table" w:styleId="af9">
    <w:name w:val="Table Grid"/>
    <w:basedOn w:val="a3"/>
    <w:uiPriority w:val="39"/>
    <w:rsid w:val="00000B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1"/>
    <w:uiPriority w:val="34"/>
    <w:unhideWhenUsed/>
    <w:qFormat/>
    <w:rsid w:val="0081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674997">
      <w:bodyDiv w:val="1"/>
      <w:marLeft w:val="0"/>
      <w:marRight w:val="0"/>
      <w:marTop w:val="0"/>
      <w:marBottom w:val="0"/>
      <w:divBdr>
        <w:top w:val="none" w:sz="0" w:space="0" w:color="auto"/>
        <w:left w:val="none" w:sz="0" w:space="0" w:color="auto"/>
        <w:bottom w:val="none" w:sz="0" w:space="0" w:color="auto"/>
        <w:right w:val="none" w:sz="0" w:space="0" w:color="auto"/>
      </w:divBdr>
      <w:divsChild>
        <w:div w:id="1807627456">
          <w:marLeft w:val="432"/>
          <w:marRight w:val="0"/>
          <w:marTop w:val="10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uYpOYyJdhRE?utm_source=unsplash&amp;utm_medium=referral&amp;utm_content=creditCopyTex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unsplash.com/search/photos/batman?utm_source=unsplash&amp;utm_medium=referral&amp;utm_content=creditCopyText"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ant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464</TotalTime>
  <Pages>10</Pages>
  <Words>838</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valantis</dc:creator>
  <cp:keywords/>
  <dc:description/>
  <cp:lastModifiedBy>Βαγγέλης Βοζίνης</cp:lastModifiedBy>
  <cp:revision>95</cp:revision>
  <dcterms:created xsi:type="dcterms:W3CDTF">2018-11-19T00:27:00Z</dcterms:created>
  <dcterms:modified xsi:type="dcterms:W3CDTF">2019-01-12T14:18:00Z</dcterms:modified>
</cp:coreProperties>
</file>